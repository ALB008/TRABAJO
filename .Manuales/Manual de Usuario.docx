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C2333" w14:textId="145B18F1" w:rsidR="00D077E9" w:rsidRDefault="000E7518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02893825" wp14:editId="43BD7AFD">
            <wp:simplePos x="0" y="0"/>
            <wp:positionH relativeFrom="page">
              <wp:posOffset>-1181100</wp:posOffset>
            </wp:positionH>
            <wp:positionV relativeFrom="page">
              <wp:posOffset>-44450</wp:posOffset>
            </wp:positionV>
            <wp:extent cx="10153650" cy="67691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5365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BCCB1C1" wp14:editId="05D898EA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75984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BE3A67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F3F3212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8C9362D" wp14:editId="1A303C2F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FB0B137" w14:textId="0F843303" w:rsidR="003818B7" w:rsidRPr="00D86945" w:rsidRDefault="003818B7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MANUAL DE USUARIO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8C9362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2FB0B137" w14:textId="0F843303" w:rsidR="003818B7" w:rsidRPr="00D86945" w:rsidRDefault="003818B7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MANUAL DE USUARIO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670AE82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78196C3" wp14:editId="51819FD0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5772E50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1882AE35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776ED84" w14:textId="1AA14C52" w:rsidR="00D077E9" w:rsidRDefault="00D077E9" w:rsidP="00AB02A7">
            <w:pPr>
              <w:rPr>
                <w:noProof/>
              </w:rPr>
            </w:pPr>
          </w:p>
        </w:tc>
      </w:tr>
      <w:tr w:rsidR="00D077E9" w14:paraId="2E79B80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6F8E05901B9444FF832665774D56A9B9"/>
              </w:placeholder>
              <w15:appearance w15:val="hidden"/>
            </w:sdtPr>
            <w:sdtEndPr/>
            <w:sdtContent>
              <w:p w14:paraId="6861E524" w14:textId="213630F1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AD3DE3">
                  <w:rPr>
                    <w:rStyle w:val="SubttuloCar"/>
                    <w:b w:val="0"/>
                    <w:noProof/>
                    <w:lang w:bidi="es-ES"/>
                  </w:rPr>
                  <w:t>27 junio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  <w:r w:rsidR="000E7518">
                  <w:rPr>
                    <w:rStyle w:val="SubttuloCar"/>
                    <w:b w:val="0"/>
                    <w:noProof/>
                    <w:lang w:bidi="es-ES"/>
                  </w:rPr>
                  <w:t xml:space="preserve"> 202</w:t>
                </w:r>
                <w:r w:rsidR="00B739FB">
                  <w:rPr>
                    <w:rStyle w:val="SubttuloCar"/>
                    <w:b w:val="0"/>
                    <w:noProof/>
                    <w:lang w:bidi="es-ES"/>
                  </w:rPr>
                  <w:t>2</w:t>
                </w:r>
              </w:p>
            </w:sdtContent>
          </w:sdt>
          <w:p w14:paraId="0EA097A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74DCDAC2" wp14:editId="57C12967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760353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1E5D78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989257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D6E0EA9" w14:textId="76761A95" w:rsidR="00D077E9" w:rsidRDefault="0035362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7B811FE14E8C498DBFEAF638D4F2DC7E"/>
                </w:placeholder>
                <w15:appearance w15:val="hidden"/>
              </w:sdtPr>
              <w:sdtEndPr/>
              <w:sdtContent>
                <w:r w:rsidR="00B739FB">
                  <w:rPr>
                    <w:noProof/>
                  </w:rPr>
                  <w:t>LIBRARY GESTOR</w:t>
                </w:r>
              </w:sdtContent>
            </w:sdt>
          </w:p>
          <w:p w14:paraId="52351C1F" w14:textId="4DA7B0DE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23C9C3288DC14726A84F3FAC7A9F0365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B739FB">
                  <w:rPr>
                    <w:noProof/>
                  </w:rPr>
                  <w:t>Valentina Murillo</w:t>
                </w:r>
              </w:sdtContent>
            </w:sdt>
          </w:p>
          <w:p w14:paraId="5A84A9FA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D663011" w14:textId="35391289" w:rsidR="00D077E9" w:rsidRDefault="00AB02A7" w:rsidP="00C971E4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BC9E316" wp14:editId="6988DC1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350EED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" fillcolor="#00b0f0" stroked="f" strokeweight="2pt">
                <w10:wrap anchory="page"/>
              </v:rect>
            </w:pict>
          </mc:Fallback>
        </mc:AlternateContent>
      </w:r>
    </w:p>
    <w:p w14:paraId="538CACCE" w14:textId="77777777" w:rsidR="00B32867" w:rsidRDefault="00B32867">
      <w:r>
        <w:rPr>
          <w:b w:val="0"/>
        </w:rPr>
        <w:br w:type="page"/>
      </w:r>
    </w:p>
    <w:tbl>
      <w:tblPr>
        <w:tblW w:w="10200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00"/>
      </w:tblGrid>
      <w:tr w:rsidR="00DF027C" w14:paraId="7E9093D8" w14:textId="77777777" w:rsidTr="00337004">
        <w:trPr>
          <w:trHeight w:val="5931"/>
        </w:trPr>
        <w:tc>
          <w:tcPr>
            <w:tcW w:w="10200" w:type="dxa"/>
          </w:tcPr>
          <w:p w14:paraId="53BF92A1" w14:textId="535F05EE" w:rsidR="00C971E4" w:rsidRDefault="00821B99" w:rsidP="005122BB">
            <w:pPr>
              <w:pStyle w:val="Contenido"/>
              <w:outlineLvl w:val="1"/>
              <w:rPr>
                <w:noProof/>
              </w:rPr>
            </w:pPr>
            <w:r>
              <w:rPr>
                <w:b/>
              </w:rPr>
              <w:lastRenderedPageBreak/>
              <w:br w:type="page"/>
            </w:r>
          </w:p>
          <w:p w14:paraId="098EF942" w14:textId="0B242BC4" w:rsidR="00C971E4" w:rsidRDefault="005A1735" w:rsidP="008D02AE">
            <w:pPr>
              <w:pStyle w:val="Ttulo3"/>
              <w:jc w:val="center"/>
              <w:rPr>
                <w:noProof/>
              </w:rPr>
            </w:pPr>
            <w:bookmarkStart w:id="0" w:name="_Toc43132608"/>
            <w:bookmarkStart w:id="1" w:name="_Toc43134322"/>
            <w:bookmarkStart w:id="2" w:name="_Toc43138924"/>
            <w:bookmarkStart w:id="3" w:name="_Toc43283067"/>
            <w:r>
              <w:rPr>
                <w:noProof/>
              </w:rPr>
              <w:t xml:space="preserve">MANUAL DE USUARIO </w:t>
            </w:r>
            <w:bookmarkEnd w:id="0"/>
            <w:bookmarkEnd w:id="1"/>
            <w:bookmarkEnd w:id="2"/>
            <w:bookmarkEnd w:id="3"/>
            <w:r w:rsidR="00B739FB">
              <w:rPr>
                <w:noProof/>
              </w:rPr>
              <w:t>LIBRARY GESTOR</w:t>
            </w:r>
          </w:p>
          <w:p w14:paraId="4ADB6606" w14:textId="5DE5DBCE" w:rsidR="00C971E4" w:rsidRDefault="00C971E4" w:rsidP="008D02AE">
            <w:pPr>
              <w:pStyle w:val="Ttulo3"/>
              <w:jc w:val="center"/>
              <w:rPr>
                <w:noProof/>
              </w:rPr>
            </w:pPr>
          </w:p>
          <w:p w14:paraId="24768D74" w14:textId="1BFF5DAA" w:rsidR="00C971E4" w:rsidRDefault="00C971E4" w:rsidP="005A1735">
            <w:pPr>
              <w:pStyle w:val="Ttulo3"/>
              <w:ind w:left="0"/>
              <w:rPr>
                <w:noProof/>
              </w:rPr>
            </w:pPr>
          </w:p>
          <w:p w14:paraId="2EB8FC4E" w14:textId="09B402FF" w:rsidR="005A1735" w:rsidRDefault="005A1735" w:rsidP="005A1735"/>
          <w:p w14:paraId="59E3AF20" w14:textId="0EC24B33" w:rsidR="005A1735" w:rsidRDefault="005A1735" w:rsidP="005A1735"/>
          <w:p w14:paraId="4ECB9E92" w14:textId="77777777" w:rsidR="005A1735" w:rsidRPr="005A1735" w:rsidRDefault="005A1735" w:rsidP="005A1735"/>
          <w:p w14:paraId="7C978CB8" w14:textId="02D266A2" w:rsidR="00D32C85" w:rsidRDefault="00D32C85" w:rsidP="008D02AE">
            <w:pPr>
              <w:pStyle w:val="Ttulo3"/>
              <w:jc w:val="center"/>
              <w:rPr>
                <w:noProof/>
              </w:rPr>
            </w:pPr>
          </w:p>
          <w:p w14:paraId="4BA4D849" w14:textId="0E0A558B" w:rsidR="00C971E4" w:rsidRDefault="00C971E4" w:rsidP="005A1735">
            <w:pPr>
              <w:pStyle w:val="Ttulo3"/>
              <w:ind w:left="0"/>
              <w:rPr>
                <w:noProof/>
              </w:rPr>
            </w:pPr>
          </w:p>
          <w:p w14:paraId="6A8756BC" w14:textId="7E4CA15F" w:rsidR="00C971E4" w:rsidRDefault="00B739FB" w:rsidP="008D02AE">
            <w:pPr>
              <w:pStyle w:val="Ttulo3"/>
              <w:jc w:val="center"/>
              <w:rPr>
                <w:noProof/>
              </w:rPr>
            </w:pPr>
            <w:r>
              <w:rPr>
                <w:noProof/>
              </w:rPr>
              <w:t>Valentina Murillo</w:t>
            </w:r>
          </w:p>
          <w:p w14:paraId="5CD7C70D" w14:textId="5CFC1C35" w:rsidR="00B739FB" w:rsidRDefault="00B739FB" w:rsidP="00B739FB"/>
          <w:p w14:paraId="4ED2F8F7" w14:textId="77777777" w:rsidR="00B739FB" w:rsidRPr="00B739FB" w:rsidRDefault="00B739FB" w:rsidP="00B739FB"/>
          <w:p w14:paraId="06C4E727" w14:textId="50F9A8C0" w:rsidR="00C971E4" w:rsidRDefault="00C971E4" w:rsidP="008D02AE">
            <w:pPr>
              <w:pStyle w:val="Ttulo3"/>
              <w:jc w:val="center"/>
              <w:rPr>
                <w:noProof/>
              </w:rPr>
            </w:pPr>
          </w:p>
          <w:p w14:paraId="14CBA92A" w14:textId="64257ACF" w:rsidR="00D32C85" w:rsidRDefault="00D32C85" w:rsidP="008D02AE">
            <w:pPr>
              <w:pStyle w:val="Ttulo3"/>
              <w:jc w:val="center"/>
              <w:rPr>
                <w:noProof/>
              </w:rPr>
            </w:pPr>
          </w:p>
          <w:p w14:paraId="1980FA82" w14:textId="3F3E1E73" w:rsidR="005A1735" w:rsidRDefault="005A1735" w:rsidP="005A1735"/>
          <w:p w14:paraId="4F93DEFB" w14:textId="70D570EC" w:rsidR="00291013" w:rsidRDefault="00291013" w:rsidP="005A1735"/>
          <w:p w14:paraId="475A125B" w14:textId="77777777" w:rsidR="00291013" w:rsidRDefault="00291013" w:rsidP="005A1735"/>
          <w:p w14:paraId="05683E31" w14:textId="51ADC756" w:rsidR="005A1735" w:rsidRDefault="005A1735" w:rsidP="005A1735"/>
          <w:p w14:paraId="12C51CD7" w14:textId="77777777" w:rsidR="005A1735" w:rsidRPr="005A1735" w:rsidRDefault="005A1735" w:rsidP="005A1735"/>
          <w:p w14:paraId="3C434B9C" w14:textId="7CB87C0E" w:rsidR="00C971E4" w:rsidRDefault="00C971E4" w:rsidP="008D02AE">
            <w:pPr>
              <w:pStyle w:val="Ttulo3"/>
              <w:jc w:val="center"/>
              <w:rPr>
                <w:noProof/>
              </w:rPr>
            </w:pPr>
          </w:p>
          <w:p w14:paraId="4C7C23DD" w14:textId="1D29C281" w:rsidR="00C971E4" w:rsidRDefault="005A1735" w:rsidP="008D02AE">
            <w:pPr>
              <w:pStyle w:val="Ttulo3"/>
              <w:jc w:val="center"/>
              <w:rPr>
                <w:noProof/>
              </w:rPr>
            </w:pPr>
            <w:bookmarkStart w:id="4" w:name="_Toc43132614"/>
            <w:bookmarkStart w:id="5" w:name="_Toc43134328"/>
            <w:bookmarkStart w:id="6" w:name="_Toc43138930"/>
            <w:bookmarkStart w:id="7" w:name="_Toc43283073"/>
            <w:r>
              <w:rPr>
                <w:noProof/>
              </w:rPr>
              <w:t>Instructores</w:t>
            </w:r>
            <w:bookmarkEnd w:id="4"/>
            <w:bookmarkEnd w:id="5"/>
            <w:bookmarkEnd w:id="6"/>
            <w:bookmarkEnd w:id="7"/>
          </w:p>
          <w:p w14:paraId="49ED2C49" w14:textId="02D2B15B" w:rsidR="00C971E4" w:rsidRDefault="005A1735" w:rsidP="008D02AE">
            <w:pPr>
              <w:pStyle w:val="Ttulo3"/>
              <w:jc w:val="center"/>
              <w:rPr>
                <w:noProof/>
              </w:rPr>
            </w:pPr>
            <w:bookmarkStart w:id="8" w:name="_Toc43132615"/>
            <w:bookmarkStart w:id="9" w:name="_Toc43134329"/>
            <w:bookmarkStart w:id="10" w:name="_Toc43138931"/>
            <w:bookmarkStart w:id="11" w:name="_Toc43283074"/>
            <w:r>
              <w:rPr>
                <w:noProof/>
              </w:rPr>
              <w:t>Edilfredo Pineda Flórez</w:t>
            </w:r>
            <w:bookmarkEnd w:id="8"/>
            <w:bookmarkEnd w:id="9"/>
            <w:bookmarkEnd w:id="10"/>
            <w:bookmarkEnd w:id="11"/>
          </w:p>
          <w:p w14:paraId="1C906492" w14:textId="58C3ADF4" w:rsidR="00C971E4" w:rsidRDefault="005A1735" w:rsidP="008D02AE">
            <w:pPr>
              <w:pStyle w:val="Ttulo3"/>
              <w:jc w:val="center"/>
              <w:rPr>
                <w:noProof/>
              </w:rPr>
            </w:pPr>
            <w:bookmarkStart w:id="12" w:name="_Toc43132616"/>
            <w:bookmarkStart w:id="13" w:name="_Toc43134330"/>
            <w:bookmarkStart w:id="14" w:name="_Toc43138932"/>
            <w:bookmarkStart w:id="15" w:name="_Toc43283075"/>
            <w:r>
              <w:rPr>
                <w:noProof/>
              </w:rPr>
              <w:t>Aharon Alexander Aguas Navarro</w:t>
            </w:r>
            <w:bookmarkEnd w:id="12"/>
            <w:bookmarkEnd w:id="13"/>
            <w:bookmarkEnd w:id="14"/>
            <w:bookmarkEnd w:id="15"/>
          </w:p>
          <w:p w14:paraId="2F0363A2" w14:textId="30AFB985" w:rsidR="00D32C85" w:rsidRDefault="005A1735" w:rsidP="00B739FB">
            <w:pPr>
              <w:pStyle w:val="Ttulo3"/>
              <w:jc w:val="center"/>
              <w:rPr>
                <w:noProof/>
                <w:lang w:val="en-US"/>
              </w:rPr>
            </w:pPr>
            <w:bookmarkStart w:id="16" w:name="_Toc43132617"/>
            <w:bookmarkStart w:id="17" w:name="_Toc43134331"/>
            <w:bookmarkStart w:id="18" w:name="_Toc43138933"/>
            <w:bookmarkStart w:id="19" w:name="_Toc43283076"/>
            <w:r w:rsidRPr="003363C1">
              <w:rPr>
                <w:noProof/>
                <w:lang w:val="en-US"/>
              </w:rPr>
              <w:t>Edwin Alexander Patiño</w:t>
            </w:r>
            <w:bookmarkEnd w:id="16"/>
            <w:bookmarkEnd w:id="17"/>
            <w:bookmarkEnd w:id="18"/>
            <w:bookmarkEnd w:id="19"/>
          </w:p>
          <w:p w14:paraId="606CDEE2" w14:textId="77777777" w:rsidR="00B739FB" w:rsidRPr="00B739FB" w:rsidRDefault="00B739FB" w:rsidP="00B739FB">
            <w:pPr>
              <w:rPr>
                <w:lang w:val="en-US"/>
              </w:rPr>
            </w:pPr>
          </w:p>
          <w:p w14:paraId="5FF99579" w14:textId="1D8C214D" w:rsidR="005A1735" w:rsidRDefault="005A1735" w:rsidP="00821B99">
            <w:pPr>
              <w:rPr>
                <w:lang w:val="en-US"/>
              </w:rPr>
            </w:pPr>
          </w:p>
          <w:p w14:paraId="23E635E1" w14:textId="77777777" w:rsidR="005A1735" w:rsidRDefault="005A1735" w:rsidP="00821B99">
            <w:pPr>
              <w:rPr>
                <w:lang w:val="en-US"/>
              </w:rPr>
            </w:pPr>
          </w:p>
          <w:p w14:paraId="5C207C2E" w14:textId="6548CF6B" w:rsidR="005A1735" w:rsidRDefault="005A1735" w:rsidP="00821B99">
            <w:pPr>
              <w:rPr>
                <w:lang w:val="en-US"/>
              </w:rPr>
            </w:pPr>
          </w:p>
          <w:p w14:paraId="354A2C7D" w14:textId="79999179" w:rsidR="005A1735" w:rsidRDefault="005A1735" w:rsidP="00821B99">
            <w:pPr>
              <w:rPr>
                <w:lang w:val="en-US"/>
              </w:rPr>
            </w:pPr>
          </w:p>
          <w:p w14:paraId="0A9FC3B2" w14:textId="4BAF6D73" w:rsidR="00821B99" w:rsidRDefault="00821B99" w:rsidP="00821B99">
            <w:pPr>
              <w:rPr>
                <w:lang w:val="en-US"/>
              </w:rPr>
            </w:pPr>
          </w:p>
          <w:p w14:paraId="2406BD74" w14:textId="77777777" w:rsidR="00B739FB" w:rsidRDefault="00B739FB" w:rsidP="00821B99">
            <w:pPr>
              <w:rPr>
                <w:lang w:val="en-US"/>
              </w:rPr>
            </w:pPr>
          </w:p>
          <w:p w14:paraId="60E632C3" w14:textId="77777777" w:rsidR="00291013" w:rsidRPr="00821B99" w:rsidRDefault="00291013" w:rsidP="00821B99">
            <w:pPr>
              <w:rPr>
                <w:lang w:val="en-US"/>
              </w:rPr>
            </w:pPr>
          </w:p>
          <w:p w14:paraId="49A53334" w14:textId="3AF10DB2" w:rsidR="005A1735" w:rsidRDefault="005A1735" w:rsidP="005A1735">
            <w:pPr>
              <w:pStyle w:val="Ttulo3"/>
              <w:jc w:val="left"/>
              <w:rPr>
                <w:noProof/>
              </w:rPr>
            </w:pPr>
            <w:bookmarkStart w:id="20" w:name="_Toc43132619"/>
            <w:bookmarkStart w:id="21" w:name="_Toc43134333"/>
            <w:bookmarkStart w:id="22" w:name="_Toc43138935"/>
            <w:bookmarkStart w:id="23" w:name="_Toc43283078"/>
            <w:r>
              <w:rPr>
                <w:noProof/>
              </w:rPr>
              <w:t>SERVICIO NACIONAL DE APRENDIZAJE</w:t>
            </w:r>
          </w:p>
          <w:p w14:paraId="4CA7311E" w14:textId="14ED1370" w:rsidR="005A1735" w:rsidRPr="005A1735" w:rsidRDefault="005A1735" w:rsidP="005A1735">
            <w:pPr>
              <w:ind w:left="72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5A1735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CENTRO TEXTIL Y DE GESTIÓN INDUSTRIAL</w:t>
            </w:r>
          </w:p>
          <w:p w14:paraId="660F709C" w14:textId="3B13E567" w:rsidR="005A1735" w:rsidRPr="005A1735" w:rsidRDefault="005A1735" w:rsidP="005A1735">
            <w:pPr>
              <w:ind w:left="720"/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</w:pPr>
            <w:r w:rsidRPr="005A1735">
              <w:rPr>
                <w:rFonts w:asciiTheme="majorHAnsi" w:hAnsiTheme="majorHAnsi" w:cstheme="majorHAnsi"/>
                <w:b w:val="0"/>
                <w:bCs/>
                <w:color w:val="0F0D29" w:themeColor="text1"/>
                <w:sz w:val="24"/>
                <w:szCs w:val="24"/>
              </w:rPr>
              <w:t>ANÁLISIS Y DESARROLLO DE SISTEMAS DE INFORMACIÓN</w:t>
            </w:r>
          </w:p>
          <w:p w14:paraId="0D318641" w14:textId="18E5F999" w:rsidR="005A1735" w:rsidRDefault="00D32C85" w:rsidP="005A1735">
            <w:pPr>
              <w:pStyle w:val="Ttulo3"/>
              <w:jc w:val="left"/>
              <w:rPr>
                <w:noProof/>
              </w:rPr>
            </w:pPr>
            <w:r>
              <w:rPr>
                <w:noProof/>
              </w:rPr>
              <w:t>MEDELLÍN</w:t>
            </w:r>
          </w:p>
          <w:p w14:paraId="3D07A24E" w14:textId="11AD9DFD" w:rsidR="00D32C85" w:rsidRDefault="00D32C85" w:rsidP="005A1735">
            <w:pPr>
              <w:pStyle w:val="Ttulo3"/>
              <w:jc w:val="left"/>
              <w:rPr>
                <w:noProof/>
              </w:rPr>
            </w:pPr>
            <w:r>
              <w:rPr>
                <w:noProof/>
              </w:rPr>
              <w:t>202</w:t>
            </w:r>
            <w:bookmarkEnd w:id="20"/>
            <w:bookmarkEnd w:id="21"/>
            <w:bookmarkEnd w:id="22"/>
            <w:bookmarkEnd w:id="23"/>
            <w:r w:rsidR="00B739FB">
              <w:rPr>
                <w:noProof/>
              </w:rPr>
              <w:t>2</w:t>
            </w:r>
          </w:p>
          <w:p w14:paraId="3937B0EF" w14:textId="66A10CAC" w:rsidR="00A143F0" w:rsidRDefault="00A143F0" w:rsidP="00821B99"/>
          <w:p w14:paraId="4B7006BD" w14:textId="6CC597FD" w:rsidR="00821B99" w:rsidRDefault="000C6EA1" w:rsidP="00821B99">
            <w:pPr>
              <w:rPr>
                <w:sz w:val="36"/>
                <w:szCs w:val="28"/>
              </w:rPr>
            </w:pPr>
            <w:r w:rsidRPr="000C6EA1">
              <w:rPr>
                <w:sz w:val="36"/>
                <w:szCs w:val="28"/>
              </w:rPr>
              <w:lastRenderedPageBreak/>
              <w:t>Tabla de Contenido</w:t>
            </w:r>
          </w:p>
          <w:p w14:paraId="7364B1B4" w14:textId="77777777" w:rsidR="000C6EA1" w:rsidRPr="000C6EA1" w:rsidRDefault="000C6EA1" w:rsidP="00821B99">
            <w:pPr>
              <w:rPr>
                <w:sz w:val="36"/>
                <w:szCs w:val="28"/>
              </w:rPr>
            </w:pPr>
          </w:p>
          <w:p w14:paraId="3495D9ED" w14:textId="664A8CD6" w:rsidR="00354544" w:rsidRDefault="008D02AE">
            <w:pPr>
              <w:pStyle w:val="TDC1"/>
              <w:tabs>
                <w:tab w:val="left" w:pos="44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r>
              <w:fldChar w:fldCharType="begin"/>
            </w:r>
            <w:r>
              <w:instrText xml:space="preserve"> TOC \o "1-2" \h \z \u </w:instrText>
            </w:r>
            <w:r>
              <w:fldChar w:fldCharType="separate"/>
            </w:r>
            <w:hyperlink w:anchor="_Toc107256866" w:history="1">
              <w:r w:rsidR="00354544" w:rsidRPr="00537C04">
                <w:rPr>
                  <w:rStyle w:val="Hipervnculo"/>
                  <w:noProof/>
                </w:rPr>
                <w:t>1.</w:t>
              </w:r>
              <w:r w:rsidR="00354544"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="00354544" w:rsidRPr="00537C04">
                <w:rPr>
                  <w:rStyle w:val="Hipervnculo"/>
                  <w:noProof/>
                </w:rPr>
                <w:t>INTRODUCCIÓN</w:t>
              </w:r>
              <w:r w:rsidR="00354544">
                <w:rPr>
                  <w:noProof/>
                  <w:webHidden/>
                </w:rPr>
                <w:tab/>
              </w:r>
              <w:r w:rsidR="00354544">
                <w:rPr>
                  <w:noProof/>
                  <w:webHidden/>
                </w:rPr>
                <w:fldChar w:fldCharType="begin"/>
              </w:r>
              <w:r w:rsidR="00354544">
                <w:rPr>
                  <w:noProof/>
                  <w:webHidden/>
                </w:rPr>
                <w:instrText xml:space="preserve"> PAGEREF _Toc107256866 \h </w:instrText>
              </w:r>
              <w:r w:rsidR="00354544">
                <w:rPr>
                  <w:noProof/>
                  <w:webHidden/>
                </w:rPr>
              </w:r>
              <w:r w:rsidR="00354544">
                <w:rPr>
                  <w:noProof/>
                  <w:webHidden/>
                </w:rPr>
                <w:fldChar w:fldCharType="separate"/>
              </w:r>
              <w:r w:rsidR="00354544">
                <w:rPr>
                  <w:noProof/>
                  <w:webHidden/>
                </w:rPr>
                <w:t>4</w:t>
              </w:r>
              <w:r w:rsidR="00354544">
                <w:rPr>
                  <w:noProof/>
                  <w:webHidden/>
                </w:rPr>
                <w:fldChar w:fldCharType="end"/>
              </w:r>
            </w:hyperlink>
          </w:p>
          <w:p w14:paraId="73D63688" w14:textId="7B1CFE8B" w:rsidR="00354544" w:rsidRDefault="00354544">
            <w:pPr>
              <w:pStyle w:val="TDC2"/>
              <w:tabs>
                <w:tab w:val="left" w:pos="110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67" w:history="1">
              <w:r w:rsidRPr="00537C04">
                <w:rPr>
                  <w:rStyle w:val="Hipervnculo"/>
                  <w:noProof/>
                </w:rPr>
                <w:t>1.1.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OBJETIVOS DEL SISTEMA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_Toc107256867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BF6ECA6" w14:textId="07780BCC" w:rsidR="00354544" w:rsidRDefault="00354544">
            <w:pPr>
              <w:pStyle w:val="TDC1"/>
              <w:tabs>
                <w:tab w:val="left" w:pos="44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68" w:history="1">
              <w:r w:rsidRPr="00537C04">
                <w:rPr>
                  <w:rStyle w:val="Hipervnculo"/>
                  <w:noProof/>
                </w:rPr>
                <w:t>2.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GUÍA DE USUARIO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_Toc107256868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AE19636" w14:textId="6A5DD707" w:rsidR="00354544" w:rsidRDefault="00354544">
            <w:pPr>
              <w:pStyle w:val="TDC2"/>
              <w:tabs>
                <w:tab w:val="left" w:pos="110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69" w:history="1">
              <w:r w:rsidRPr="00537C04">
                <w:rPr>
                  <w:rStyle w:val="Hipervnculo"/>
                  <w:noProof/>
                </w:rPr>
                <w:t>2.1.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Ingreso al sistema (Log in)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_Toc107256869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5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B4C83D6" w14:textId="526DC586" w:rsidR="00354544" w:rsidRDefault="00354544">
            <w:pPr>
              <w:pStyle w:val="TDC2"/>
              <w:tabs>
                <w:tab w:val="left" w:pos="110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0" w:history="1">
              <w:r w:rsidRPr="00537C04">
                <w:rPr>
                  <w:rStyle w:val="Hipervnculo"/>
                  <w:noProof/>
                </w:rPr>
                <w:t>2.2.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Módulos de la plataforma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7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16A8A00" w14:textId="26C3EDC6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1" w:history="1">
              <w:r w:rsidRPr="00537C04">
                <w:rPr>
                  <w:rStyle w:val="Hipervnculo"/>
                  <w:noProof/>
                </w:rPr>
                <w:t>2.2.1.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Entrar al modulo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7F3CF2FE" w14:textId="5A7C3485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2" w:history="1">
              <w:r w:rsidRPr="00537C04">
                <w:rPr>
                  <w:rStyle w:val="Hipervnculo"/>
                  <w:noProof/>
                </w:rPr>
                <w:t>2.2.2.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Ver registros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0430809" w14:textId="1088A5D6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3" w:history="1">
              <w:r w:rsidRPr="00537C04">
                <w:rPr>
                  <w:rStyle w:val="Hipervnculo"/>
                  <w:noProof/>
                </w:rPr>
                <w:t>2.2.3.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Crear un registro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8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6983497" w14:textId="314D3E2D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4" w:history="1">
              <w:r w:rsidRPr="00537C04">
                <w:rPr>
                  <w:rStyle w:val="Hipervnculo"/>
                  <w:noProof/>
                </w:rPr>
                <w:t>2.2.4.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Rellenar el formulario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9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82626E0" w14:textId="18C04DF6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5" w:history="1">
              <w:r w:rsidRPr="00537C04">
                <w:rPr>
                  <w:rStyle w:val="Hipervnculo"/>
                  <w:noProof/>
                </w:rPr>
                <w:t>2.2.5.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Ver un registro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_Toc107256875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10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AAE24B0" w14:textId="011D27DF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6" w:history="1">
              <w:r w:rsidRPr="00537C04">
                <w:rPr>
                  <w:rStyle w:val="Hipervnculo"/>
                  <w:noProof/>
                </w:rPr>
                <w:t>2.2.6.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Actualizar un registro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_Toc107256876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10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5C22816" w14:textId="614E878B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7" w:history="1">
              <w:r w:rsidRPr="00537C04">
                <w:rPr>
                  <w:rStyle w:val="Hipervnculo"/>
                  <w:noProof/>
                </w:rPr>
                <w:t>2.2.7.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Eliminar un registro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_Toc107256877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488BE05" w14:textId="78182134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8" w:history="1">
              <w:r w:rsidRPr="00537C04">
                <w:rPr>
                  <w:rStyle w:val="Hipervnculo"/>
                  <w:noProof/>
                </w:rPr>
                <w:t>2.2.8.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Cerrar Sesión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_Toc107256878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11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5CEE7A1D" w14:textId="0741DBD3" w:rsidR="00354544" w:rsidRDefault="00354544">
            <w:pPr>
              <w:pStyle w:val="TDC1"/>
              <w:tabs>
                <w:tab w:val="left" w:pos="44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79" w:history="1">
              <w:r w:rsidRPr="00537C04">
                <w:rPr>
                  <w:rStyle w:val="Hipervnculo"/>
                  <w:noProof/>
                </w:rPr>
                <w:t>3.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SOLUCIÓN DE PROBLEMAS.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_Toc107256879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43CFA27F" w14:textId="2DA2A371" w:rsidR="00354544" w:rsidRDefault="00354544">
            <w:pPr>
              <w:pStyle w:val="TDC2"/>
              <w:tabs>
                <w:tab w:val="left" w:pos="110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80" w:history="1">
              <w:r w:rsidRPr="00537C04">
                <w:rPr>
                  <w:rStyle w:val="Hipervnculo"/>
                  <w:noProof/>
                </w:rPr>
                <w:t>3.1.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¿Mensajes de alerta?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_Toc107256880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F99B490" w14:textId="454C98DF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81" w:history="1">
              <w:r w:rsidRPr="00537C04">
                <w:rPr>
                  <w:rStyle w:val="Hipervnculo"/>
                  <w:noProof/>
                </w:rPr>
                <w:t>3.2.1.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En el formulario de inicio de sesión (Log in)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_Toc107256881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12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6B0A44C" w14:textId="60DF5C5D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82" w:history="1">
              <w:r w:rsidRPr="00537C04">
                <w:rPr>
                  <w:rStyle w:val="Hipervnculo"/>
                  <w:noProof/>
                </w:rPr>
                <w:t>3.2.2.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Eliminar un registro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_Toc107256882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19BC2FE" w14:textId="4F59A6E6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83" w:history="1">
              <w:r w:rsidRPr="00537C04">
                <w:rPr>
                  <w:rStyle w:val="Hipervnculo"/>
                  <w:noProof/>
                </w:rPr>
                <w:t>3.2.1.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Crear un registro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_Toc107256883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13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1F943369" w14:textId="73E047FF" w:rsidR="00354544" w:rsidRDefault="00354544">
            <w:pPr>
              <w:pStyle w:val="TDC2"/>
              <w:tabs>
                <w:tab w:val="left" w:pos="1320"/>
                <w:tab w:val="right" w:leader="underscore" w:pos="10024"/>
              </w:tabs>
              <w:rPr>
                <w:b w:val="0"/>
                <w:noProof/>
                <w:color w:val="auto"/>
                <w:sz w:val="22"/>
                <w:lang w:val="es-CO" w:eastAsia="es-CO"/>
              </w:rPr>
            </w:pPr>
            <w:hyperlink w:anchor="_Toc107256884" w:history="1">
              <w:r w:rsidRPr="00537C04">
                <w:rPr>
                  <w:rStyle w:val="Hipervnculo"/>
                  <w:noProof/>
                </w:rPr>
                <w:t>3.2.2.</w:t>
              </w:r>
              <w:r>
                <w:rPr>
                  <w:b w:val="0"/>
                  <w:noProof/>
                  <w:color w:val="auto"/>
                  <w:sz w:val="22"/>
                  <w:lang w:val="es-CO" w:eastAsia="es-CO"/>
                </w:rPr>
                <w:tab/>
              </w:r>
              <w:r w:rsidRPr="00537C04">
                <w:rPr>
                  <w:rStyle w:val="Hipervnculo"/>
                  <w:noProof/>
                </w:rPr>
                <w:t>Actualizar un registro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_Toc107256884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14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60A3ABA0" w14:textId="13851246" w:rsidR="008D02AE" w:rsidRDefault="008D02AE">
            <w:r>
              <w:fldChar w:fldCharType="end"/>
            </w:r>
          </w:p>
          <w:p w14:paraId="24B4A010" w14:textId="77777777" w:rsidR="008D02AE" w:rsidRPr="008D02AE" w:rsidRDefault="008D02AE" w:rsidP="008D02AE"/>
          <w:p w14:paraId="2DD3069D" w14:textId="361A9B19" w:rsidR="007C0A74" w:rsidRDefault="007C0A74" w:rsidP="007C0A74"/>
          <w:p w14:paraId="35BCD245" w14:textId="27DB5FC8" w:rsidR="007C0A74" w:rsidRDefault="007C0A74" w:rsidP="007C0A74"/>
          <w:p w14:paraId="25F656C5" w14:textId="766B989B" w:rsidR="007C0A74" w:rsidRDefault="007C0A74" w:rsidP="008D02AE">
            <w:pPr>
              <w:pStyle w:val="Ttulo2"/>
            </w:pPr>
          </w:p>
          <w:p w14:paraId="18CA78BC" w14:textId="2A8672AE" w:rsidR="007C0A74" w:rsidRDefault="007C0A74" w:rsidP="007C0A74"/>
          <w:p w14:paraId="02EA4166" w14:textId="51DC004C" w:rsidR="007C0A74" w:rsidRDefault="007C0A74" w:rsidP="007C0A74"/>
          <w:p w14:paraId="00043A75" w14:textId="3D433B9F" w:rsidR="00BB7FCC" w:rsidRDefault="00BB7FCC" w:rsidP="007C0A74"/>
          <w:p w14:paraId="5753278A" w14:textId="2C20CC99" w:rsidR="00BB7FCC" w:rsidRDefault="00BB7FCC" w:rsidP="007C0A74"/>
          <w:p w14:paraId="4A38346E" w14:textId="05AFB1C2" w:rsidR="00E828F5" w:rsidRDefault="00E828F5" w:rsidP="007C0A74"/>
          <w:p w14:paraId="404311C1" w14:textId="680CEE61" w:rsidR="005E446F" w:rsidRDefault="005E446F" w:rsidP="007C0A74"/>
          <w:p w14:paraId="5321F433" w14:textId="6CD38264" w:rsidR="005E446F" w:rsidRDefault="005E446F" w:rsidP="007C0A74"/>
          <w:p w14:paraId="093E1F9B" w14:textId="6E251819" w:rsidR="005E446F" w:rsidRDefault="005E446F" w:rsidP="007C0A74"/>
          <w:p w14:paraId="201A6D05" w14:textId="79C38006" w:rsidR="005E446F" w:rsidRDefault="005E446F" w:rsidP="007C0A74"/>
          <w:p w14:paraId="5C136F39" w14:textId="38C42D55" w:rsidR="005E446F" w:rsidRDefault="005E446F" w:rsidP="007C0A74"/>
          <w:p w14:paraId="590BE873" w14:textId="77777777" w:rsidR="005E446F" w:rsidRDefault="005E446F" w:rsidP="007C0A74"/>
          <w:p w14:paraId="3E170019" w14:textId="531D4FA0" w:rsidR="0068635B" w:rsidRDefault="005122BB" w:rsidP="000D340B">
            <w:pPr>
              <w:pStyle w:val="Ttulo1"/>
              <w:numPr>
                <w:ilvl w:val="0"/>
                <w:numId w:val="1"/>
              </w:numPr>
            </w:pPr>
            <w:bookmarkStart w:id="24" w:name="_Toc107256866"/>
            <w:r>
              <w:t>INTRODUCCI</w:t>
            </w:r>
            <w:r w:rsidR="00271E8F">
              <w:t>ÓN</w:t>
            </w:r>
            <w:bookmarkEnd w:id="24"/>
          </w:p>
          <w:p w14:paraId="437C636B" w14:textId="3C661164" w:rsidR="00A143F0" w:rsidRPr="008D02AE" w:rsidRDefault="008D02AE" w:rsidP="00821B99">
            <w:pPr>
              <w:pStyle w:val="Ttulo3"/>
            </w:pPr>
            <w:r w:rsidRPr="008D02AE">
              <w:t xml:space="preserve">Este </w:t>
            </w:r>
            <w:r w:rsidR="00821B99">
              <w:t>manual de usuario</w:t>
            </w:r>
            <w:r w:rsidR="00291013">
              <w:t xml:space="preserve"> </w:t>
            </w:r>
            <w:r w:rsidR="005F5F53">
              <w:t>contiene</w:t>
            </w:r>
            <w:r w:rsidR="00291013">
              <w:t xml:space="preserve"> </w:t>
            </w:r>
            <w:r w:rsidR="001C6C5D">
              <w:t>una</w:t>
            </w:r>
            <w:r w:rsidR="00291013">
              <w:t xml:space="preserve"> guía</w:t>
            </w:r>
            <w:r w:rsidR="001C6C5D">
              <w:t xml:space="preserve"> minuciosa</w:t>
            </w:r>
            <w:r w:rsidR="00291013">
              <w:t xml:space="preserve"> donde</w:t>
            </w:r>
            <w:r w:rsidR="005F5F53">
              <w:t xml:space="preserve"> aprenderá paso </w:t>
            </w:r>
            <w:r w:rsidR="001C6C5D">
              <w:t>por</w:t>
            </w:r>
            <w:r w:rsidR="005F5F53">
              <w:t xml:space="preserve"> paso a utilizar </w:t>
            </w:r>
            <w:r w:rsidR="00B739FB">
              <w:t>Library Gestor</w:t>
            </w:r>
            <w:r w:rsidR="005F5F53">
              <w:t xml:space="preserve"> de una manera correcta y eficiente, la solución a posibles problemas y </w:t>
            </w:r>
            <w:r w:rsidR="001C6C5D">
              <w:t>el contacto a soporte técnico.</w:t>
            </w:r>
          </w:p>
          <w:p w14:paraId="6C5B62A8" w14:textId="77777777" w:rsidR="00A143F0" w:rsidRDefault="00A143F0" w:rsidP="00A143F0"/>
          <w:p w14:paraId="7350E77B" w14:textId="77777777" w:rsidR="008D02AE" w:rsidRDefault="008D02AE" w:rsidP="008D02AE">
            <w:pPr>
              <w:pStyle w:val="Ttulo2"/>
            </w:pPr>
          </w:p>
          <w:p w14:paraId="3331406B" w14:textId="33506E59" w:rsidR="0068635B" w:rsidRDefault="0068635B" w:rsidP="000D340B">
            <w:pPr>
              <w:pStyle w:val="Ttulo2"/>
              <w:numPr>
                <w:ilvl w:val="1"/>
                <w:numId w:val="1"/>
              </w:numPr>
            </w:pPr>
            <w:bookmarkStart w:id="25" w:name="_Toc107256867"/>
            <w:r>
              <w:t>OBJETIVOS DEL SISTEMA</w:t>
            </w:r>
            <w:bookmarkEnd w:id="25"/>
          </w:p>
          <w:p w14:paraId="72542547" w14:textId="14F7560B" w:rsidR="00B739FB" w:rsidRDefault="00B739FB" w:rsidP="001C6C5D">
            <w:pPr>
              <w:pStyle w:val="Ttulo3"/>
            </w:pPr>
            <w:r>
              <w:t xml:space="preserve">Library Gestor es una plataforma web diseñada para que los bibliotecarios puedan ubicar de manera rápida y eficaz la información relacionada con la biblioteca. Con esto se pretende el ahorro de tiempo de los bibliotecarios </w:t>
            </w:r>
            <w:r w:rsidR="00576611">
              <w:t>y los usuarios que utilicen la biblioteca.</w:t>
            </w:r>
          </w:p>
          <w:p w14:paraId="2E678E76" w14:textId="77777777" w:rsidR="00CC1CBE" w:rsidRDefault="00CC1CBE" w:rsidP="00CC1CBE"/>
          <w:p w14:paraId="7832A7F1" w14:textId="41A76E85" w:rsidR="00CC1CBE" w:rsidRDefault="00CC1CBE" w:rsidP="00CC1CBE"/>
          <w:p w14:paraId="4F47B769" w14:textId="77777777" w:rsidR="00B91755" w:rsidRDefault="00B91755" w:rsidP="00CC1CBE"/>
          <w:p w14:paraId="72F86B39" w14:textId="3F366677" w:rsidR="00FF7EC9" w:rsidRDefault="00FF7EC9" w:rsidP="00CC1CBE"/>
          <w:p w14:paraId="2505A758" w14:textId="64F192B7" w:rsidR="00FF7EC9" w:rsidRDefault="00FF7EC9" w:rsidP="00CC1CBE"/>
          <w:p w14:paraId="229655B7" w14:textId="7C632225" w:rsidR="00FF7EC9" w:rsidRDefault="00FF7EC9" w:rsidP="00CC1CBE"/>
          <w:p w14:paraId="0221EF63" w14:textId="6AE96BE0" w:rsidR="00FF7EC9" w:rsidRDefault="00FF7EC9" w:rsidP="00CC1CBE"/>
          <w:p w14:paraId="17DC5216" w14:textId="7A45DB26" w:rsidR="00FF7EC9" w:rsidRDefault="00FF7EC9" w:rsidP="00CC1CBE"/>
          <w:p w14:paraId="64F533BE" w14:textId="2DCEF271" w:rsidR="00FF7EC9" w:rsidRDefault="00FF7EC9" w:rsidP="00CC1CBE"/>
          <w:p w14:paraId="77379A89" w14:textId="2B307088" w:rsidR="00FF7EC9" w:rsidRDefault="00FF7EC9" w:rsidP="00CC1CBE"/>
          <w:p w14:paraId="7C59E77F" w14:textId="2012E807" w:rsidR="00FF7EC9" w:rsidRDefault="00FF7EC9" w:rsidP="00CC1CBE"/>
          <w:p w14:paraId="105C15CF" w14:textId="37BD61B1" w:rsidR="00FF7EC9" w:rsidRDefault="00FF7EC9" w:rsidP="00CC1CBE"/>
          <w:p w14:paraId="7759A5AE" w14:textId="4535F102" w:rsidR="00FF7EC9" w:rsidRDefault="00FF7EC9" w:rsidP="00CC1CBE"/>
          <w:p w14:paraId="416BA9AD" w14:textId="5A59246B" w:rsidR="00FF7EC9" w:rsidRDefault="00FF7EC9" w:rsidP="00CC1CBE"/>
          <w:p w14:paraId="28D6FD28" w14:textId="5ABAAAAA" w:rsidR="00FF7EC9" w:rsidRDefault="00FF7EC9" w:rsidP="00CC1CBE"/>
          <w:p w14:paraId="4632325F" w14:textId="0EC32E99" w:rsidR="00FF7EC9" w:rsidRDefault="00FF7EC9" w:rsidP="00CC1CBE"/>
          <w:p w14:paraId="70DF4D04" w14:textId="419A7D73" w:rsidR="00FF7EC9" w:rsidRDefault="00FF7EC9" w:rsidP="00CC1CBE"/>
          <w:p w14:paraId="5ECB8D4D" w14:textId="41F8ABB9" w:rsidR="00FF7EC9" w:rsidRDefault="00FF7EC9" w:rsidP="00CC1CBE"/>
          <w:p w14:paraId="7BE0AF7F" w14:textId="75B98C6D" w:rsidR="00FF7EC9" w:rsidRDefault="00FF7EC9" w:rsidP="00CC1CBE"/>
          <w:p w14:paraId="6A4D2403" w14:textId="2C6B6F04" w:rsidR="00FF7EC9" w:rsidRDefault="00FF7EC9" w:rsidP="00CC1CBE"/>
          <w:p w14:paraId="308EC3D2" w14:textId="6FFB212F" w:rsidR="00FF7EC9" w:rsidRDefault="00FF7EC9" w:rsidP="00CC1CBE"/>
          <w:p w14:paraId="1034F65F" w14:textId="5ADC5C5F" w:rsidR="00FF7EC9" w:rsidRDefault="00FF7EC9" w:rsidP="00CC1CBE"/>
          <w:p w14:paraId="52D09BC0" w14:textId="6FAC9166" w:rsidR="00FF7EC9" w:rsidRDefault="00FF7EC9" w:rsidP="00CC1CBE"/>
          <w:p w14:paraId="4A52F91B" w14:textId="77777777" w:rsidR="00576611" w:rsidRDefault="00576611" w:rsidP="00CC1CBE"/>
          <w:p w14:paraId="0B976E1D" w14:textId="77777777" w:rsidR="00A143F0" w:rsidRDefault="00A143F0" w:rsidP="00A143F0"/>
          <w:p w14:paraId="72D1D34B" w14:textId="31BBACA7" w:rsidR="00821B99" w:rsidRDefault="0068635B" w:rsidP="000D340B">
            <w:pPr>
              <w:pStyle w:val="Ttulo1"/>
              <w:numPr>
                <w:ilvl w:val="0"/>
                <w:numId w:val="1"/>
              </w:numPr>
            </w:pPr>
            <w:bookmarkStart w:id="26" w:name="_Toc107256868"/>
            <w:r>
              <w:t>GUÍA DE USUARIO</w:t>
            </w:r>
            <w:bookmarkEnd w:id="26"/>
          </w:p>
          <w:p w14:paraId="03597158" w14:textId="77D3E69D" w:rsidR="00821B99" w:rsidRPr="00821B99" w:rsidRDefault="00821B99" w:rsidP="00821B99">
            <w:pPr>
              <w:pStyle w:val="Ttulo3"/>
            </w:pPr>
            <w:r w:rsidRPr="00821B99">
              <w:t xml:space="preserve">En esta sección, se explicará de forma detallada los pasos a seguir dentro en cada uno de los módulos que posee el sistema, y a los que puede acceder cada </w:t>
            </w:r>
            <w:r w:rsidR="00576611">
              <w:t>bibliotecario.</w:t>
            </w:r>
          </w:p>
          <w:p w14:paraId="61A2F265" w14:textId="77777777" w:rsidR="00545117" w:rsidRPr="00545117" w:rsidRDefault="00545117" w:rsidP="00545117"/>
          <w:p w14:paraId="0ADADDB9" w14:textId="60543AAD" w:rsidR="00F66317" w:rsidRDefault="00F66317" w:rsidP="00F66317">
            <w:pPr>
              <w:pStyle w:val="Ttulo2"/>
              <w:numPr>
                <w:ilvl w:val="1"/>
                <w:numId w:val="1"/>
              </w:numPr>
            </w:pPr>
            <w:bookmarkStart w:id="27" w:name="_Toc107256869"/>
            <w:r w:rsidRPr="00F66317">
              <w:t>Ingreso al sistema (Log in)</w:t>
            </w:r>
            <w:bookmarkEnd w:id="27"/>
          </w:p>
          <w:p w14:paraId="1022EDC6" w14:textId="77777777" w:rsidR="00F66317" w:rsidRDefault="00F66317" w:rsidP="00F66317">
            <w:pPr>
              <w:pStyle w:val="Ttulo3"/>
            </w:pPr>
            <w:r w:rsidRPr="00821B99">
              <w:t xml:space="preserve">En el módulo de ingreso al sistema, el </w:t>
            </w:r>
            <w:r>
              <w:t>bibliotecario</w:t>
            </w:r>
            <w:r w:rsidRPr="00821B99">
              <w:t xml:space="preserve"> que tenga una cuenta registrada podrá acceder a todas las funciones del sistema. Este ingreso se realiza completando el formulario.</w:t>
            </w:r>
          </w:p>
          <w:p w14:paraId="23939108" w14:textId="0EC9D364" w:rsidR="00F66317" w:rsidRDefault="00AD3DE3" w:rsidP="00F66317">
            <w:pPr>
              <w:pStyle w:val="Ttulo3"/>
              <w:numPr>
                <w:ilvl w:val="0"/>
                <w:numId w:val="3"/>
              </w:numPr>
              <w:rPr>
                <w:rFonts w:cstheme="majorHAnsi"/>
              </w:rPr>
            </w:pPr>
            <w:r w:rsidRPr="00AD3DE3">
              <w:drawing>
                <wp:anchor distT="0" distB="0" distL="114300" distR="114300" simplePos="0" relativeHeight="251661312" behindDoc="0" locked="0" layoutInCell="1" allowOverlap="1" wp14:anchorId="4018F05F" wp14:editId="2C8F5E73">
                  <wp:simplePos x="0" y="0"/>
                  <wp:positionH relativeFrom="column">
                    <wp:posOffset>1259205</wp:posOffset>
                  </wp:positionH>
                  <wp:positionV relativeFrom="paragraph">
                    <wp:posOffset>360045</wp:posOffset>
                  </wp:positionV>
                  <wp:extent cx="3535680" cy="514350"/>
                  <wp:effectExtent l="0" t="0" r="7620" b="0"/>
                  <wp:wrapTopAndBottom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68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317" w:rsidRPr="00E81ECB">
              <w:rPr>
                <w:rFonts w:cstheme="majorHAnsi"/>
              </w:rPr>
              <w:t xml:space="preserve">Ingresar al explorador de archivos y entrar en la ubicación de la carpeta </w:t>
            </w:r>
            <w:r>
              <w:rPr>
                <w:rFonts w:cstheme="majorHAnsi"/>
              </w:rPr>
              <w:t>del proyecto</w:t>
            </w:r>
          </w:p>
          <w:p w14:paraId="7C102A4F" w14:textId="1C414391" w:rsidR="00AD3DE3" w:rsidRPr="00AD3DE3" w:rsidRDefault="00AD3DE3" w:rsidP="00AD3DE3"/>
          <w:p w14:paraId="6F2FA1EA" w14:textId="435789C0" w:rsidR="00F66317" w:rsidRDefault="00F66317" w:rsidP="00F66317">
            <w:pPr>
              <w:pStyle w:val="Ttulo3"/>
              <w:numPr>
                <w:ilvl w:val="0"/>
                <w:numId w:val="3"/>
              </w:numPr>
              <w:rPr>
                <w:rFonts w:cstheme="majorHAnsi"/>
              </w:rPr>
            </w:pPr>
            <w:r w:rsidRPr="00E81ECB">
              <w:rPr>
                <w:rFonts w:cstheme="majorHAnsi"/>
              </w:rPr>
              <w:t>Abrir</w:t>
            </w:r>
            <w:r w:rsidR="00AD3DE3">
              <w:rPr>
                <w:rFonts w:cstheme="majorHAnsi"/>
              </w:rPr>
              <w:t xml:space="preserve"> la carpeta en</w:t>
            </w:r>
            <w:r w:rsidRPr="00E81ECB">
              <w:rPr>
                <w:rFonts w:cstheme="majorHAnsi"/>
              </w:rPr>
              <w:t xml:space="preserve"> el símbolo del sistema </w:t>
            </w:r>
          </w:p>
          <w:p w14:paraId="4557B838" w14:textId="104C502D" w:rsidR="00AD3DE3" w:rsidRDefault="00AD3DE3" w:rsidP="00AD3DE3">
            <w:r w:rsidRPr="00AD3DE3">
              <w:drawing>
                <wp:anchor distT="0" distB="0" distL="114300" distR="114300" simplePos="0" relativeHeight="251662336" behindDoc="0" locked="0" layoutInCell="1" allowOverlap="1" wp14:anchorId="51CB18D0" wp14:editId="6D4CED5D">
                  <wp:simplePos x="0" y="0"/>
                  <wp:positionH relativeFrom="column">
                    <wp:posOffset>1018540</wp:posOffset>
                  </wp:positionH>
                  <wp:positionV relativeFrom="paragraph">
                    <wp:posOffset>266065</wp:posOffset>
                  </wp:positionV>
                  <wp:extent cx="4273550" cy="3149582"/>
                  <wp:effectExtent l="0" t="0" r="0" b="0"/>
                  <wp:wrapTopAndBottom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314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B979D61" w14:textId="5A42A0B3" w:rsidR="00AD3DE3" w:rsidRPr="00AD3DE3" w:rsidRDefault="00AD3DE3" w:rsidP="00AD3DE3"/>
          <w:p w14:paraId="14D6BCC4" w14:textId="56CAE9BB" w:rsidR="00AD3DE3" w:rsidRDefault="000264B0" w:rsidP="00F66317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91F1B02" wp14:editId="011A6522">
                      <wp:simplePos x="0" y="0"/>
                      <wp:positionH relativeFrom="column">
                        <wp:posOffset>3333750</wp:posOffset>
                      </wp:positionH>
                      <wp:positionV relativeFrom="paragraph">
                        <wp:posOffset>535940</wp:posOffset>
                      </wp:positionV>
                      <wp:extent cx="355600" cy="76200"/>
                      <wp:effectExtent l="19050" t="19050" r="25400" b="38100"/>
                      <wp:wrapNone/>
                      <wp:docPr id="10" name="Flecha: a la derech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55600" cy="762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4890E55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Flecha: a la derecha 10" o:spid="_x0000_s1026" type="#_x0000_t13" style="position:absolute;margin-left:262.5pt;margin-top:42.2pt;width:28pt;height:6pt;rotation:18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" adj="19286" fillcolor="red" strokecolor="red" strokeweight="2pt"/>
                  </w:pict>
                </mc:Fallback>
              </mc:AlternateContent>
            </w:r>
            <w:r w:rsidR="00AD3DE3"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2AD9E77" wp14:editId="09DE5304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661670</wp:posOffset>
                      </wp:positionV>
                      <wp:extent cx="355600" cy="76200"/>
                      <wp:effectExtent l="19050" t="19050" r="25400" b="38100"/>
                      <wp:wrapNone/>
                      <wp:docPr id="11" name="Flecha: a la derech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55600" cy="762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F4154A" id="Flecha: a la derecha 11" o:spid="_x0000_s1026" type="#_x0000_t13" style="position:absolute;margin-left:335pt;margin-top:52.1pt;width:28pt;height:6pt;rotation:18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" adj="19286" fillcolor="red" strokecolor="red" strokeweight="2pt"/>
                  </w:pict>
                </mc:Fallback>
              </mc:AlternateContent>
            </w:r>
            <w:r w:rsidR="00AD3DE3" w:rsidRPr="00AD3DE3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drawing>
                <wp:anchor distT="0" distB="0" distL="114300" distR="114300" simplePos="0" relativeHeight="251663360" behindDoc="0" locked="0" layoutInCell="1" allowOverlap="1" wp14:anchorId="50D9E265" wp14:editId="5F567672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347980</wp:posOffset>
                  </wp:positionV>
                  <wp:extent cx="6371590" cy="837565"/>
                  <wp:effectExtent l="0" t="0" r="0" b="635"/>
                  <wp:wrapTopAndBottom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D3DE3" w:rsidRPr="00AD3DE3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E</w:t>
            </w:r>
            <w:r w:rsidR="00AD3DE3" w:rsidRPr="00AD3DE3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scribir en </w:t>
            </w:r>
            <w:r w:rsidR="00AD3DE3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é</w:t>
            </w:r>
            <w:r w:rsidR="00AD3DE3" w:rsidRPr="00AD3DE3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l</w:t>
            </w:r>
            <w:r w:rsidR="00AD3DE3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,</w:t>
            </w:r>
            <w:r w:rsidR="00AD3DE3" w:rsidRPr="00AD3DE3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 “php artisan serve”. Luego copiar el enlace que muestra</w:t>
            </w:r>
            <w:r w:rsidR="00AD3DE3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.</w:t>
            </w:r>
          </w:p>
          <w:p w14:paraId="54719FB9" w14:textId="65464E2B" w:rsidR="00AD3DE3" w:rsidRPr="00AD3DE3" w:rsidRDefault="00AD3DE3" w:rsidP="00AD3DE3">
            <w:pPr>
              <w:pStyle w:val="Prrafodelista"/>
              <w:ind w:left="632"/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0D147935" w14:textId="6E7041FD" w:rsidR="00AD3DE3" w:rsidRDefault="00AD3DE3" w:rsidP="00AD3DE3">
            <w:pPr>
              <w:pStyle w:val="Prrafodelista"/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63A08B3B" w14:textId="2A062E13" w:rsidR="00AD3DE3" w:rsidRDefault="00AD3DE3" w:rsidP="00AD3DE3">
            <w:pPr>
              <w:pStyle w:val="Prrafodelista"/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4A226572" w14:textId="77777777" w:rsidR="00AD3DE3" w:rsidRPr="00AD3DE3" w:rsidRDefault="00AD3DE3" w:rsidP="00AD3DE3">
            <w:pPr>
              <w:pStyle w:val="Prrafodelista"/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11638F30" w14:textId="21925FB5" w:rsidR="00F66317" w:rsidRPr="000264B0" w:rsidRDefault="000264B0" w:rsidP="000264B0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  <w:r w:rsidRPr="000264B0">
              <w:drawing>
                <wp:anchor distT="0" distB="0" distL="114300" distR="114300" simplePos="0" relativeHeight="251667456" behindDoc="0" locked="0" layoutInCell="1" allowOverlap="1" wp14:anchorId="6FEFC39D" wp14:editId="37623EE3">
                  <wp:simplePos x="0" y="0"/>
                  <wp:positionH relativeFrom="column">
                    <wp:posOffset>1380490</wp:posOffset>
                  </wp:positionH>
                  <wp:positionV relativeFrom="paragraph">
                    <wp:posOffset>534670</wp:posOffset>
                  </wp:positionV>
                  <wp:extent cx="3337849" cy="327688"/>
                  <wp:effectExtent l="0" t="0" r="0" b="0"/>
                  <wp:wrapTopAndBottom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849" cy="32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6317" w:rsidRPr="00E81ECB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Ingresa al navegador de preferencia y copiar el enlace</w:t>
            </w:r>
            <w:r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,</w:t>
            </w:r>
            <w:r w:rsidR="00F66317" w:rsidRPr="00E81ECB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sin cerrar la aplicación de</w:t>
            </w:r>
            <w:r w:rsidR="00F66317" w:rsidRPr="00E81ECB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 símbolo del </w:t>
            </w:r>
            <w:r w:rsidR="00F66317" w:rsidRPr="000264B0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sistema</w:t>
            </w:r>
            <w:r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.</w:t>
            </w:r>
          </w:p>
          <w:p w14:paraId="18DE679A" w14:textId="5E5501AC" w:rsidR="000264B0" w:rsidRDefault="000264B0" w:rsidP="000264B0">
            <w:pPr>
              <w:pStyle w:val="Prrafodelista"/>
              <w:ind w:left="632"/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4FD13123" w14:textId="77777777" w:rsidR="000264B0" w:rsidRPr="00E81ECB" w:rsidRDefault="000264B0" w:rsidP="000264B0">
            <w:pPr>
              <w:pStyle w:val="Prrafodelista"/>
              <w:ind w:left="632"/>
              <w:rPr>
                <w:rFonts w:asciiTheme="majorHAnsi" w:hAnsiTheme="majorHAnsi" w:cstheme="majorHAnsi"/>
                <w:color w:val="auto"/>
                <w:sz w:val="24"/>
                <w:szCs w:val="24"/>
              </w:rPr>
            </w:pPr>
          </w:p>
          <w:p w14:paraId="3378DD9C" w14:textId="76283EB5" w:rsidR="00F66317" w:rsidRPr="000264B0" w:rsidRDefault="005D3C2F" w:rsidP="00F66317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CD14B6F" wp14:editId="3A69B1DC">
                      <wp:simplePos x="0" y="0"/>
                      <wp:positionH relativeFrom="column">
                        <wp:posOffset>4775200</wp:posOffset>
                      </wp:positionH>
                      <wp:positionV relativeFrom="paragraph">
                        <wp:posOffset>2846069</wp:posOffset>
                      </wp:positionV>
                      <wp:extent cx="355600" cy="76200"/>
                      <wp:effectExtent l="19050" t="19050" r="25400" b="38100"/>
                      <wp:wrapNone/>
                      <wp:docPr id="18" name="Flecha: a la derech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55600" cy="762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ECFD16" id="Flecha: a la derecha 18" o:spid="_x0000_s1026" type="#_x0000_t13" style="position:absolute;margin-left:376pt;margin-top:224.1pt;width:28pt;height:6pt;rotation:18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" adj="19286" fillcolor="red" strokecolor="red" strokeweight="2pt"/>
                  </w:pict>
                </mc:Fallback>
              </mc:AlternateContent>
            </w:r>
            <w:r w:rsidR="000264B0"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1A8214E" wp14:editId="71F10497">
                      <wp:simplePos x="0" y="0"/>
                      <wp:positionH relativeFrom="column">
                        <wp:posOffset>4768850</wp:posOffset>
                      </wp:positionH>
                      <wp:positionV relativeFrom="paragraph">
                        <wp:posOffset>2401570</wp:posOffset>
                      </wp:positionV>
                      <wp:extent cx="355600" cy="76200"/>
                      <wp:effectExtent l="19050" t="19050" r="25400" b="38100"/>
                      <wp:wrapNone/>
                      <wp:docPr id="17" name="Flecha: a la derecha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55600" cy="762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F15EC3" id="Flecha: a la derecha 17" o:spid="_x0000_s1026" type="#_x0000_t13" style="position:absolute;margin-left:375.5pt;margin-top:189.1pt;width:28pt;height:6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" adj="19286" fillcolor="red" strokecolor="red" strokeweight="2pt"/>
                  </w:pict>
                </mc:Fallback>
              </mc:AlternateContent>
            </w:r>
            <w:r w:rsidR="000264B0" w:rsidRPr="000264B0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5EE0561A" wp14:editId="4C5F03FA">
                  <wp:simplePos x="0" y="0"/>
                  <wp:positionH relativeFrom="column">
                    <wp:posOffset>1545590</wp:posOffset>
                  </wp:positionH>
                  <wp:positionV relativeFrom="paragraph">
                    <wp:posOffset>543560</wp:posOffset>
                  </wp:positionV>
                  <wp:extent cx="3702050" cy="3607797"/>
                  <wp:effectExtent l="0" t="0" r="0" b="0"/>
                  <wp:wrapTopAndBottom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050" cy="3607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6317" w:rsidRPr="00E81ECB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Al </w:t>
            </w:r>
            <w:r w:rsidR="000264B0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estar</w:t>
            </w:r>
            <w:r w:rsidR="00F66317" w:rsidRPr="00E81ECB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 xml:space="preserve"> en la plataforma web, ingresar el usuario y contraseña registrado, y dar click en iniciar sesión</w:t>
            </w:r>
            <w:r w:rsidR="00F66317" w:rsidRPr="00E81ECB">
              <w:rPr>
                <w:rFonts w:asciiTheme="majorHAnsi" w:eastAsiaTheme="majorEastAsia" w:hAnsiTheme="majorHAnsi" w:cstheme="majorHAnsi"/>
                <w:b w:val="0"/>
                <w:color w:val="auto"/>
                <w:sz w:val="24"/>
                <w:szCs w:val="24"/>
              </w:rPr>
              <w:t>.</w:t>
            </w:r>
            <w:r w:rsidR="000264B0">
              <w:rPr>
                <w:noProof/>
              </w:rPr>
              <w:t xml:space="preserve"> </w:t>
            </w:r>
          </w:p>
          <w:p w14:paraId="68C8AB2C" w14:textId="1FE7385F" w:rsidR="000264B0" w:rsidRPr="000264B0" w:rsidRDefault="000264B0" w:rsidP="000264B0">
            <w:pPr>
              <w:pStyle w:val="Prrafodelista"/>
              <w:ind w:left="632"/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1AF2B581" w14:textId="04BE8AF1" w:rsidR="000264B0" w:rsidRPr="00E81ECB" w:rsidRDefault="000264B0" w:rsidP="000264B0">
            <w:pPr>
              <w:pStyle w:val="Prrafodelista"/>
              <w:ind w:left="632"/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3EDA73DA" w14:textId="5F3786A2" w:rsidR="00F66317" w:rsidRDefault="00E80C8A" w:rsidP="00F66317">
            <w:pPr>
              <w:pStyle w:val="Prrafodelista"/>
              <w:numPr>
                <w:ilvl w:val="0"/>
                <w:numId w:val="3"/>
              </w:numPr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E80C8A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lastRenderedPageBreak/>
              <w:drawing>
                <wp:anchor distT="0" distB="0" distL="114300" distR="114300" simplePos="0" relativeHeight="251675648" behindDoc="0" locked="0" layoutInCell="1" allowOverlap="1" wp14:anchorId="24FE7797" wp14:editId="3173438D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339725</wp:posOffset>
                  </wp:positionV>
                  <wp:extent cx="6371590" cy="2701925"/>
                  <wp:effectExtent l="0" t="0" r="0" b="3175"/>
                  <wp:wrapTopAndBottom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66317" w:rsidRPr="00E81ECB"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  <w:t>Si la información ingresada es correcta, accederá a la página principal de la aplicación.</w:t>
            </w:r>
          </w:p>
          <w:p w14:paraId="2B305AA4" w14:textId="5CA5C9B2" w:rsidR="00E80C8A" w:rsidRDefault="00E80C8A" w:rsidP="00E80C8A">
            <w:pPr>
              <w:pStyle w:val="Prrafodelista"/>
              <w:ind w:left="632"/>
              <w:rPr>
                <w:rFonts w:asciiTheme="majorHAnsi" w:hAnsiTheme="majorHAnsi" w:cstheme="majorHAnsi"/>
                <w:b w:val="0"/>
                <w:bCs/>
                <w:color w:val="auto"/>
                <w:sz w:val="24"/>
                <w:szCs w:val="24"/>
              </w:rPr>
            </w:pPr>
          </w:p>
          <w:p w14:paraId="1A5BEE1E" w14:textId="77777777" w:rsidR="00F66317" w:rsidRPr="00F66317" w:rsidRDefault="00F66317" w:rsidP="00F66317"/>
          <w:p w14:paraId="254E448A" w14:textId="172D5F57" w:rsidR="00F66317" w:rsidRDefault="002C582E" w:rsidP="00604E06">
            <w:pPr>
              <w:pStyle w:val="Ttulo2"/>
              <w:numPr>
                <w:ilvl w:val="1"/>
                <w:numId w:val="1"/>
              </w:numPr>
            </w:pPr>
            <w:bookmarkStart w:id="28" w:name="_Toc107256870"/>
            <w:r>
              <w:t>Módulos de la plataforma</w:t>
            </w:r>
            <w:bookmarkEnd w:id="28"/>
            <w:r>
              <w:t xml:space="preserve"> </w:t>
            </w:r>
          </w:p>
          <w:p w14:paraId="645B0330" w14:textId="1F58ADCE" w:rsidR="00604E06" w:rsidRPr="00E80C8A" w:rsidRDefault="00604E06" w:rsidP="00604E06">
            <w:pPr>
              <w:ind w:left="720"/>
              <w:rPr>
                <w:b w:val="0"/>
                <w:bCs/>
                <w:color w:val="auto"/>
              </w:rPr>
            </w:pPr>
            <w:r w:rsidRPr="00E80C8A">
              <w:rPr>
                <w:b w:val="0"/>
                <w:bCs/>
                <w:color w:val="auto"/>
              </w:rPr>
              <w:t>En la plataforma existen diferentes módulos que comparten el mismo funcionamiento debido a que en todos ellos se maneja la información de igual manera</w:t>
            </w:r>
            <w:r w:rsidR="00E80C8A" w:rsidRPr="00E80C8A">
              <w:rPr>
                <w:b w:val="0"/>
                <w:bCs/>
                <w:color w:val="auto"/>
              </w:rPr>
              <w:t>.</w:t>
            </w:r>
          </w:p>
          <w:p w14:paraId="58396BC3" w14:textId="77777777" w:rsidR="00604E06" w:rsidRDefault="00604E06" w:rsidP="00604E06">
            <w:pPr>
              <w:ind w:left="720"/>
              <w:rPr>
                <w:b w:val="0"/>
                <w:bCs/>
              </w:rPr>
            </w:pPr>
          </w:p>
          <w:p w14:paraId="5980CEAA" w14:textId="2C507D13" w:rsidR="00F66317" w:rsidRDefault="00E80C8A" w:rsidP="00604E06">
            <w:pPr>
              <w:pStyle w:val="Ttulo2"/>
              <w:numPr>
                <w:ilvl w:val="2"/>
                <w:numId w:val="1"/>
              </w:numPr>
            </w:pPr>
            <w:r>
              <w:lastRenderedPageBreak/>
              <w:t xml:space="preserve"> </w:t>
            </w:r>
            <w:bookmarkStart w:id="29" w:name="_Toc107256871"/>
            <w:r>
              <w:t>Entrar al modulo</w:t>
            </w:r>
            <w:bookmarkEnd w:id="29"/>
          </w:p>
          <w:p w14:paraId="3452C967" w14:textId="1E264EE4" w:rsidR="00E80C8A" w:rsidRPr="00E80C8A" w:rsidRDefault="00E80C8A" w:rsidP="000B3944">
            <w:pPr>
              <w:ind w:left="1080"/>
              <w:rPr>
                <w:b w:val="0"/>
                <w:bCs/>
                <w:color w:val="auto"/>
              </w:rPr>
            </w:pPr>
            <w:r w:rsidRPr="00E80C8A">
              <w:rPr>
                <w:b w:val="0"/>
                <w:bCs/>
                <w:color w:val="auto"/>
              </w:rPr>
              <w:drawing>
                <wp:anchor distT="0" distB="0" distL="114300" distR="114300" simplePos="0" relativeHeight="251676672" behindDoc="0" locked="0" layoutInCell="1" allowOverlap="1" wp14:anchorId="3841480B" wp14:editId="7385EE3F">
                  <wp:simplePos x="0" y="0"/>
                  <wp:positionH relativeFrom="column">
                    <wp:posOffset>2269490</wp:posOffset>
                  </wp:positionH>
                  <wp:positionV relativeFrom="paragraph">
                    <wp:posOffset>596900</wp:posOffset>
                  </wp:positionV>
                  <wp:extent cx="1765300" cy="3740150"/>
                  <wp:effectExtent l="0" t="0" r="6350" b="0"/>
                  <wp:wrapTopAndBottom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0" t="1697" r="-360" b="7450"/>
                          <a:stretch/>
                        </pic:blipFill>
                        <pic:spPr bwMode="auto">
                          <a:xfrm>
                            <a:off x="0" y="0"/>
                            <a:ext cx="1765300" cy="3740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80C8A">
              <w:rPr>
                <w:b w:val="0"/>
                <w:bCs/>
                <w:color w:val="auto"/>
              </w:rPr>
              <w:t>Puedes ingresar en cualquier modulo haciendo click en su nombre en el menú lateral</w:t>
            </w:r>
            <w:r>
              <w:rPr>
                <w:b w:val="0"/>
                <w:bCs/>
                <w:color w:val="auto"/>
              </w:rPr>
              <w:t>.</w:t>
            </w:r>
          </w:p>
          <w:p w14:paraId="3B65640D" w14:textId="7124D34F" w:rsidR="00F66317" w:rsidRDefault="00E80C8A" w:rsidP="00E80C8A">
            <w:pPr>
              <w:pStyle w:val="Ttulo2"/>
              <w:numPr>
                <w:ilvl w:val="2"/>
                <w:numId w:val="1"/>
              </w:numPr>
            </w:pPr>
            <w:r>
              <w:t xml:space="preserve"> </w:t>
            </w:r>
            <w:bookmarkStart w:id="30" w:name="_Toc107256872"/>
            <w:r>
              <w:t>Ver registros</w:t>
            </w:r>
            <w:bookmarkEnd w:id="30"/>
          </w:p>
          <w:p w14:paraId="6998C0C2" w14:textId="7411DBEC" w:rsidR="00E80C8A" w:rsidRPr="00E80C8A" w:rsidRDefault="005D3C2F" w:rsidP="000B3944">
            <w:pPr>
              <w:ind w:left="1080"/>
              <w:rPr>
                <w:b w:val="0"/>
                <w:bCs/>
                <w:color w:val="auto"/>
              </w:rPr>
            </w:pPr>
            <w:r w:rsidRPr="005D3C2F">
              <w:rPr>
                <w:b w:val="0"/>
                <w:bCs/>
                <w:color w:val="auto"/>
              </w:rPr>
              <w:drawing>
                <wp:anchor distT="0" distB="0" distL="114300" distR="114300" simplePos="0" relativeHeight="251681792" behindDoc="0" locked="0" layoutInCell="1" allowOverlap="1" wp14:anchorId="59A6A0C7" wp14:editId="4458AA05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586740</wp:posOffset>
                  </wp:positionV>
                  <wp:extent cx="6371590" cy="1703070"/>
                  <wp:effectExtent l="0" t="0" r="0" b="0"/>
                  <wp:wrapTopAndBottom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80C8A" w:rsidRPr="00E80C8A">
              <w:rPr>
                <w:b w:val="0"/>
                <w:bCs/>
                <w:color w:val="auto"/>
              </w:rPr>
              <w:t>Al ingresar a cada modulo podrás encontrar una tabla que contiene la in</w:t>
            </w:r>
            <w:r w:rsidR="00E80C8A">
              <w:rPr>
                <w:b w:val="0"/>
                <w:bCs/>
                <w:color w:val="auto"/>
              </w:rPr>
              <w:t>formación que ha sido registrada.</w:t>
            </w:r>
          </w:p>
          <w:p w14:paraId="3C9B9614" w14:textId="639DC09A" w:rsidR="00F66317" w:rsidRDefault="00E80C8A" w:rsidP="00E80C8A">
            <w:pPr>
              <w:pStyle w:val="Ttulo2"/>
              <w:numPr>
                <w:ilvl w:val="2"/>
                <w:numId w:val="1"/>
              </w:numPr>
            </w:pPr>
            <w:r>
              <w:t xml:space="preserve"> </w:t>
            </w:r>
            <w:bookmarkStart w:id="31" w:name="_Toc107256873"/>
            <w:r w:rsidR="005D3C2F">
              <w:t>Crear un registro</w:t>
            </w:r>
            <w:bookmarkEnd w:id="31"/>
          </w:p>
          <w:p w14:paraId="27560D1A" w14:textId="2F06761B" w:rsidR="005D3C2F" w:rsidRDefault="005D3C2F" w:rsidP="005D3C2F">
            <w:pPr>
              <w:ind w:left="1080"/>
              <w:rPr>
                <w:b w:val="0"/>
                <w:bCs/>
                <w:color w:val="auto"/>
              </w:rPr>
            </w:pPr>
            <w:r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ED41FEC" wp14:editId="5DA59A8F">
                      <wp:simplePos x="0" y="0"/>
                      <wp:positionH relativeFrom="column">
                        <wp:posOffset>1174750</wp:posOffset>
                      </wp:positionH>
                      <wp:positionV relativeFrom="paragraph">
                        <wp:posOffset>1031875</wp:posOffset>
                      </wp:positionV>
                      <wp:extent cx="355600" cy="76200"/>
                      <wp:effectExtent l="19050" t="19050" r="25400" b="38100"/>
                      <wp:wrapNone/>
                      <wp:docPr id="26" name="Flecha: a la derech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55600" cy="762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244B984" id="Flecha: a la derecha 26" o:spid="_x0000_s1026" type="#_x0000_t13" style="position:absolute;margin-left:92.5pt;margin-top:81.25pt;width:28pt;height:6pt;rotation:18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" adj="19286" fillcolor="red" strokecolor="red" strokeweight="2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2912ACFF" wp14:editId="7C92340B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660400</wp:posOffset>
                  </wp:positionV>
                  <wp:extent cx="6371590" cy="1703070"/>
                  <wp:effectExtent l="0" t="0" r="0" b="0"/>
                  <wp:wrapTopAndBottom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70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D3C2F">
              <w:rPr>
                <w:b w:val="0"/>
                <w:bCs/>
                <w:color w:val="auto"/>
              </w:rPr>
              <w:t>Para crear un registro solo</w:t>
            </w:r>
            <w:r>
              <w:rPr>
                <w:b w:val="0"/>
                <w:bCs/>
                <w:color w:val="auto"/>
              </w:rPr>
              <w:t xml:space="preserve"> debes dar click en el botón “Nuevo”, en la parte superior de la tabla.</w:t>
            </w:r>
          </w:p>
          <w:p w14:paraId="1A4D1E8A" w14:textId="7F461A56" w:rsidR="005D3C2F" w:rsidRDefault="005D3C2F" w:rsidP="005D3C2F">
            <w:pPr>
              <w:ind w:left="1080"/>
              <w:rPr>
                <w:b w:val="0"/>
                <w:bCs/>
                <w:color w:val="auto"/>
              </w:rPr>
            </w:pPr>
          </w:p>
          <w:p w14:paraId="22FB1C23" w14:textId="64DED515" w:rsidR="005D3C2F" w:rsidRPr="005D3C2F" w:rsidRDefault="005D3C2F" w:rsidP="005D3C2F">
            <w:pPr>
              <w:ind w:left="1080"/>
              <w:rPr>
                <w:b w:val="0"/>
                <w:bCs/>
                <w:color w:val="auto"/>
              </w:rPr>
            </w:pPr>
          </w:p>
          <w:p w14:paraId="26A4E75B" w14:textId="0E628A55" w:rsidR="00F66317" w:rsidRDefault="005D3C2F" w:rsidP="005D3C2F">
            <w:pPr>
              <w:pStyle w:val="Ttulo2"/>
              <w:numPr>
                <w:ilvl w:val="2"/>
                <w:numId w:val="1"/>
              </w:numPr>
            </w:pPr>
            <w:r>
              <w:t xml:space="preserve"> </w:t>
            </w:r>
            <w:bookmarkStart w:id="32" w:name="_Toc107256874"/>
            <w:r>
              <w:t>Rellenar el formulario</w:t>
            </w:r>
            <w:bookmarkEnd w:id="32"/>
          </w:p>
          <w:p w14:paraId="75618876" w14:textId="0908D106" w:rsidR="005D3C2F" w:rsidRDefault="002C582E" w:rsidP="005D3C2F">
            <w:pPr>
              <w:ind w:left="1080"/>
              <w:rPr>
                <w:b w:val="0"/>
                <w:bCs/>
                <w:color w:val="auto"/>
              </w:rPr>
            </w:pPr>
            <w:r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D696D03" wp14:editId="758A4013">
                      <wp:simplePos x="0" y="0"/>
                      <wp:positionH relativeFrom="column">
                        <wp:posOffset>1238250</wp:posOffset>
                      </wp:positionH>
                      <wp:positionV relativeFrom="paragraph">
                        <wp:posOffset>4869180</wp:posOffset>
                      </wp:positionV>
                      <wp:extent cx="355600" cy="76200"/>
                      <wp:effectExtent l="0" t="19050" r="44450" b="38100"/>
                      <wp:wrapNone/>
                      <wp:docPr id="34" name="Flecha: a la derecha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5600" cy="762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75220D" id="Flecha: a la derecha 34" o:spid="_x0000_s1026" type="#_x0000_t13" style="position:absolute;margin-left:97.5pt;margin-top:383.4pt;width:28pt;height: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" adj="19286" fillcolor="red" strokecolor="red" strokeweight="2pt"/>
                  </w:pict>
                </mc:Fallback>
              </mc:AlternateContent>
            </w:r>
            <w:r w:rsidRPr="000B3944">
              <w:rPr>
                <w:b w:val="0"/>
                <w:bCs/>
                <w:color w:val="auto"/>
              </w:rPr>
              <w:drawing>
                <wp:anchor distT="0" distB="0" distL="114300" distR="114300" simplePos="0" relativeHeight="251687936" behindDoc="0" locked="0" layoutInCell="1" allowOverlap="1" wp14:anchorId="7B829F04" wp14:editId="0F458045">
                  <wp:simplePos x="0" y="0"/>
                  <wp:positionH relativeFrom="column">
                    <wp:posOffset>1469390</wp:posOffset>
                  </wp:positionH>
                  <wp:positionV relativeFrom="paragraph">
                    <wp:posOffset>817245</wp:posOffset>
                  </wp:positionV>
                  <wp:extent cx="3645534" cy="4286250"/>
                  <wp:effectExtent l="0" t="0" r="0" b="0"/>
                  <wp:wrapTopAndBottom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11"/>
                          <a:stretch/>
                        </pic:blipFill>
                        <pic:spPr bwMode="auto">
                          <a:xfrm>
                            <a:off x="0" y="0"/>
                            <a:ext cx="3645534" cy="4286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D3C2F">
              <w:rPr>
                <w:b w:val="0"/>
                <w:bCs/>
                <w:color w:val="auto"/>
              </w:rPr>
              <w:t xml:space="preserve">Luego de dar click en nuevo se nos desplegara un formulario, en donde debemos de </w:t>
            </w:r>
            <w:r w:rsidR="000B3944">
              <w:rPr>
                <w:b w:val="0"/>
                <w:bCs/>
                <w:color w:val="auto"/>
              </w:rPr>
              <w:t>ingresar la información correspondiente</w:t>
            </w:r>
            <w:r>
              <w:rPr>
                <w:b w:val="0"/>
                <w:bCs/>
                <w:color w:val="auto"/>
              </w:rPr>
              <w:t>; luego de ello dar click en el botón “Registrar”</w:t>
            </w:r>
          </w:p>
          <w:p w14:paraId="160442C7" w14:textId="65BC6F5B" w:rsidR="000B3944" w:rsidRPr="005D3C2F" w:rsidRDefault="000B3944" w:rsidP="005D3C2F">
            <w:pPr>
              <w:ind w:left="1080"/>
              <w:rPr>
                <w:b w:val="0"/>
                <w:bCs/>
                <w:color w:val="auto"/>
              </w:rPr>
            </w:pPr>
          </w:p>
          <w:p w14:paraId="4D71FFCF" w14:textId="507EFFCD" w:rsidR="00F66317" w:rsidRDefault="000B3944" w:rsidP="000B3944">
            <w:pPr>
              <w:pStyle w:val="Ttulo2"/>
              <w:numPr>
                <w:ilvl w:val="2"/>
                <w:numId w:val="1"/>
              </w:numPr>
            </w:pPr>
            <w:r>
              <w:lastRenderedPageBreak/>
              <w:t xml:space="preserve"> </w:t>
            </w:r>
            <w:bookmarkStart w:id="33" w:name="_Toc107256875"/>
            <w:r>
              <w:t>Ver un registro</w:t>
            </w:r>
            <w:bookmarkEnd w:id="33"/>
          </w:p>
          <w:p w14:paraId="332839A9" w14:textId="0E47A954" w:rsidR="000B3944" w:rsidRDefault="000B3944" w:rsidP="000B3944">
            <w:pPr>
              <w:ind w:left="1080"/>
              <w:rPr>
                <w:b w:val="0"/>
                <w:bCs/>
                <w:color w:val="auto"/>
              </w:rPr>
            </w:pPr>
            <w:r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B679421" wp14:editId="74D4E709">
                      <wp:simplePos x="0" y="0"/>
                      <wp:positionH relativeFrom="column">
                        <wp:posOffset>6438900</wp:posOffset>
                      </wp:positionH>
                      <wp:positionV relativeFrom="paragraph">
                        <wp:posOffset>2075180</wp:posOffset>
                      </wp:positionV>
                      <wp:extent cx="355600" cy="76200"/>
                      <wp:effectExtent l="19050" t="19050" r="25400" b="38100"/>
                      <wp:wrapNone/>
                      <wp:docPr id="31" name="Flecha: a la derecha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355600" cy="762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E0BF7B" id="Flecha: a la derecha 31" o:spid="_x0000_s1026" type="#_x0000_t13" style="position:absolute;margin-left:507pt;margin-top:163.4pt;width:28pt;height:6pt;rotation:18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" adj="19286" fillcolor="red" strokecolor="red" strokeweight="2pt"/>
                  </w:pict>
                </mc:Fallback>
              </mc:AlternateContent>
            </w:r>
            <w:r w:rsidRPr="000B3944">
              <w:rPr>
                <w:b w:val="0"/>
                <w:bCs/>
                <w:color w:val="auto"/>
              </w:rPr>
              <w:drawing>
                <wp:anchor distT="0" distB="0" distL="114300" distR="114300" simplePos="0" relativeHeight="251688960" behindDoc="0" locked="0" layoutInCell="1" allowOverlap="1" wp14:anchorId="6FC90DFE" wp14:editId="7D9ADEB8">
                  <wp:simplePos x="0" y="0"/>
                  <wp:positionH relativeFrom="column">
                    <wp:posOffset>105410</wp:posOffset>
                  </wp:positionH>
                  <wp:positionV relativeFrom="paragraph">
                    <wp:posOffset>702945</wp:posOffset>
                  </wp:positionV>
                  <wp:extent cx="6371590" cy="1795780"/>
                  <wp:effectExtent l="0" t="0" r="0" b="0"/>
                  <wp:wrapTopAndBottom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B3944">
              <w:rPr>
                <w:b w:val="0"/>
                <w:bCs/>
                <w:color w:val="auto"/>
              </w:rPr>
              <w:t>Para ver la información de un solo registro solo debemos ir a la tabla central y dar click en “Más opciones”</w:t>
            </w:r>
            <w:r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w:t>.</w:t>
            </w:r>
          </w:p>
          <w:p w14:paraId="442BAFDC" w14:textId="256FC27B" w:rsidR="000B3944" w:rsidRPr="000B3944" w:rsidRDefault="000B3944" w:rsidP="000B3944">
            <w:pPr>
              <w:ind w:left="1080"/>
              <w:rPr>
                <w:b w:val="0"/>
                <w:bCs/>
                <w:color w:val="auto"/>
              </w:rPr>
            </w:pPr>
          </w:p>
          <w:p w14:paraId="36F35EC3" w14:textId="420D4573" w:rsidR="00F66317" w:rsidRDefault="002C582E" w:rsidP="002C582E">
            <w:pPr>
              <w:pStyle w:val="Ttulo2"/>
              <w:numPr>
                <w:ilvl w:val="2"/>
                <w:numId w:val="1"/>
              </w:numPr>
            </w:pPr>
            <w:r>
              <w:t xml:space="preserve"> </w:t>
            </w:r>
            <w:bookmarkStart w:id="34" w:name="_Toc107256876"/>
            <w:r>
              <w:t>Actualizar un registro</w:t>
            </w:r>
            <w:bookmarkEnd w:id="34"/>
          </w:p>
          <w:p w14:paraId="658BD1FB" w14:textId="2521141F" w:rsidR="002C582E" w:rsidRDefault="002C582E" w:rsidP="002C582E">
            <w:pPr>
              <w:ind w:left="1080"/>
              <w:rPr>
                <w:b w:val="0"/>
                <w:bCs/>
                <w:color w:val="auto"/>
              </w:rPr>
            </w:pPr>
            <w:r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EE29FAB" wp14:editId="194DB5BB">
                      <wp:simplePos x="0" y="0"/>
                      <wp:positionH relativeFrom="column">
                        <wp:posOffset>1123950</wp:posOffset>
                      </wp:positionH>
                      <wp:positionV relativeFrom="paragraph">
                        <wp:posOffset>5004435</wp:posOffset>
                      </wp:positionV>
                      <wp:extent cx="355600" cy="76200"/>
                      <wp:effectExtent l="19050" t="38100" r="25400" b="38100"/>
                      <wp:wrapNone/>
                      <wp:docPr id="33" name="Flecha: a la derecha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5596">
                                <a:off x="0" y="0"/>
                                <a:ext cx="355600" cy="7620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78B510" id="Flecha: a la derecha 33" o:spid="_x0000_s1026" type="#_x0000_t13" style="position:absolute;margin-left:88.5pt;margin-top:394.05pt;width:28pt;height:6pt;rotation:213643fd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" adj="19286" fillcolor="red" strokecolor="red" strokeweight="2pt"/>
                  </w:pict>
                </mc:Fallback>
              </mc:AlternateContent>
            </w:r>
            <w:r w:rsidRPr="002C582E">
              <w:rPr>
                <w:b w:val="0"/>
                <w:bCs/>
                <w:color w:val="auto"/>
              </w:rPr>
              <w:drawing>
                <wp:anchor distT="0" distB="0" distL="114300" distR="114300" simplePos="0" relativeHeight="251692032" behindDoc="0" locked="0" layoutInCell="1" allowOverlap="1" wp14:anchorId="0A32D7C2" wp14:editId="33662666">
                  <wp:simplePos x="0" y="0"/>
                  <wp:positionH relativeFrom="column">
                    <wp:posOffset>1253490</wp:posOffset>
                  </wp:positionH>
                  <wp:positionV relativeFrom="paragraph">
                    <wp:posOffset>836295</wp:posOffset>
                  </wp:positionV>
                  <wp:extent cx="4175528" cy="4527550"/>
                  <wp:effectExtent l="0" t="0" r="0" b="6350"/>
                  <wp:wrapTopAndBottom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528" cy="452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C582E">
              <w:rPr>
                <w:b w:val="0"/>
                <w:bCs/>
                <w:color w:val="auto"/>
              </w:rPr>
              <w:t>Pa</w:t>
            </w:r>
            <w:r>
              <w:rPr>
                <w:b w:val="0"/>
                <w:bCs/>
                <w:color w:val="auto"/>
              </w:rPr>
              <w:t>ra cambiar la información de un registro solo debemos ir a “Más opciones”, y modificar la información que queramos; luego de ello debemos darle click al botón “Actualizar” para que se guarden los cambios.</w:t>
            </w:r>
            <w:r>
              <w:rPr>
                <w:rFonts w:asciiTheme="majorHAnsi" w:hAnsiTheme="majorHAnsi" w:cstheme="majorHAnsi"/>
                <w:b w:val="0"/>
                <w:bCs/>
                <w:noProof/>
                <w:color w:val="auto"/>
                <w:sz w:val="24"/>
                <w:szCs w:val="24"/>
              </w:rPr>
              <w:t xml:space="preserve"> </w:t>
            </w:r>
          </w:p>
          <w:p w14:paraId="2E300629" w14:textId="2673F9EF" w:rsidR="002C582E" w:rsidRPr="002C582E" w:rsidRDefault="002C582E" w:rsidP="002C582E">
            <w:pPr>
              <w:ind w:left="1080"/>
              <w:rPr>
                <w:b w:val="0"/>
                <w:bCs/>
                <w:color w:val="auto"/>
              </w:rPr>
            </w:pPr>
          </w:p>
          <w:p w14:paraId="291AF977" w14:textId="706ED9E0" w:rsidR="00F66317" w:rsidRDefault="002C582E" w:rsidP="002C582E">
            <w:pPr>
              <w:pStyle w:val="Ttulo2"/>
              <w:numPr>
                <w:ilvl w:val="2"/>
                <w:numId w:val="1"/>
              </w:numPr>
            </w:pPr>
            <w:r>
              <w:t xml:space="preserve"> </w:t>
            </w:r>
            <w:bookmarkStart w:id="35" w:name="_Toc107256877"/>
            <w:r>
              <w:t>Eliminar un registro</w:t>
            </w:r>
            <w:bookmarkEnd w:id="35"/>
          </w:p>
          <w:p w14:paraId="67A967B3" w14:textId="6395CFA7" w:rsidR="00F61FED" w:rsidRDefault="00F61FED" w:rsidP="00F61FED">
            <w:pPr>
              <w:ind w:left="1080"/>
              <w:rPr>
                <w:b w:val="0"/>
                <w:bCs/>
                <w:color w:val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051E4C30" wp14:editId="5E3BC7BC">
                  <wp:simplePos x="0" y="0"/>
                  <wp:positionH relativeFrom="column">
                    <wp:posOffset>2481580</wp:posOffset>
                  </wp:positionH>
                  <wp:positionV relativeFrom="paragraph">
                    <wp:posOffset>4721860</wp:posOffset>
                  </wp:positionV>
                  <wp:extent cx="390476" cy="161905"/>
                  <wp:effectExtent l="19050" t="95250" r="10160" b="105410"/>
                  <wp:wrapTopAndBottom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84463">
                            <a:off x="0" y="0"/>
                            <a:ext cx="390476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21B97623" wp14:editId="44CBA714">
                  <wp:simplePos x="0" y="0"/>
                  <wp:positionH relativeFrom="column">
                    <wp:posOffset>850900</wp:posOffset>
                  </wp:positionH>
                  <wp:positionV relativeFrom="paragraph">
                    <wp:posOffset>576580</wp:posOffset>
                  </wp:positionV>
                  <wp:extent cx="3901440" cy="4230370"/>
                  <wp:effectExtent l="0" t="0" r="3810" b="0"/>
                  <wp:wrapTopAndBottom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440" cy="423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1FED">
              <w:rPr>
                <w:b w:val="0"/>
                <w:bCs/>
                <w:color w:val="auto"/>
              </w:rPr>
              <w:t>Para eliminar un registro debemos ir hacia “Más opciones”, luego de ello dar click en el botón de “Eliminar”.</w:t>
            </w:r>
          </w:p>
          <w:p w14:paraId="5F365425" w14:textId="1A3D5E0D" w:rsidR="00F61FED" w:rsidRPr="00F61FED" w:rsidRDefault="00F61FED" w:rsidP="00F61FED">
            <w:pPr>
              <w:ind w:left="1080"/>
              <w:rPr>
                <w:b w:val="0"/>
                <w:bCs/>
                <w:color w:val="auto"/>
              </w:rPr>
            </w:pPr>
          </w:p>
          <w:p w14:paraId="78A20A2F" w14:textId="7EB03BDE" w:rsidR="00F66317" w:rsidRDefault="00F61FED" w:rsidP="00F61FED">
            <w:pPr>
              <w:pStyle w:val="Ttulo2"/>
              <w:numPr>
                <w:ilvl w:val="2"/>
                <w:numId w:val="1"/>
              </w:numPr>
            </w:pPr>
            <w:r>
              <w:t xml:space="preserve"> </w:t>
            </w:r>
            <w:bookmarkStart w:id="36" w:name="_Toc107256878"/>
            <w:r>
              <w:t>Cerrar Sesión</w:t>
            </w:r>
            <w:bookmarkEnd w:id="36"/>
          </w:p>
          <w:p w14:paraId="3AC34EF4" w14:textId="5B90391D" w:rsidR="00F61FED" w:rsidRDefault="00F61FED" w:rsidP="00F61FED">
            <w:pPr>
              <w:ind w:left="1080"/>
              <w:rPr>
                <w:b w:val="0"/>
                <w:bCs/>
                <w:color w:val="auto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61646577" wp14:editId="53619E3F">
                  <wp:simplePos x="0" y="0"/>
                  <wp:positionH relativeFrom="column">
                    <wp:posOffset>1784985</wp:posOffset>
                  </wp:positionH>
                  <wp:positionV relativeFrom="paragraph">
                    <wp:posOffset>1878330</wp:posOffset>
                  </wp:positionV>
                  <wp:extent cx="390476" cy="161905"/>
                  <wp:effectExtent l="0" t="0" r="0" b="0"/>
                  <wp:wrapTopAndBottom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90476" cy="1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30B821B3" wp14:editId="2BD3B4FA">
                  <wp:simplePos x="0" y="0"/>
                  <wp:positionH relativeFrom="column">
                    <wp:posOffset>1971040</wp:posOffset>
                  </wp:positionH>
                  <wp:positionV relativeFrom="paragraph">
                    <wp:posOffset>541655</wp:posOffset>
                  </wp:positionV>
                  <wp:extent cx="1864995" cy="1888501"/>
                  <wp:effectExtent l="0" t="0" r="1905" b="0"/>
                  <wp:wrapTopAndBottom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84"/>
                          <a:stretch/>
                        </pic:blipFill>
                        <pic:spPr bwMode="auto">
                          <a:xfrm>
                            <a:off x="0" y="0"/>
                            <a:ext cx="1864995" cy="1888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F61FED">
              <w:rPr>
                <w:b w:val="0"/>
                <w:bCs/>
                <w:color w:val="auto"/>
              </w:rPr>
              <w:t>Para finalizar</w:t>
            </w:r>
            <w:r>
              <w:rPr>
                <w:b w:val="0"/>
                <w:bCs/>
                <w:color w:val="auto"/>
              </w:rPr>
              <w:t xml:space="preserve"> la sesión solo debemos ir al menú lateral y dar click en la opción de “Cerrar Sesión”</w:t>
            </w:r>
          </w:p>
          <w:p w14:paraId="4BD3271E" w14:textId="45BBEF54" w:rsidR="00982CEC" w:rsidRPr="00982CEC" w:rsidRDefault="00982CEC" w:rsidP="00B82FB9">
            <w:pPr>
              <w:rPr>
                <w:iCs/>
                <w:noProof/>
                <w:sz w:val="36"/>
              </w:rPr>
            </w:pPr>
          </w:p>
        </w:tc>
      </w:tr>
    </w:tbl>
    <w:p w14:paraId="1C579412" w14:textId="4B6C69E8" w:rsidR="006B6A5E" w:rsidRDefault="006B6A5E" w:rsidP="00FA6CDA">
      <w:pPr>
        <w:pStyle w:val="Ttulo1"/>
        <w:numPr>
          <w:ilvl w:val="0"/>
          <w:numId w:val="1"/>
        </w:numPr>
      </w:pPr>
      <w:bookmarkStart w:id="37" w:name="_Toc107256879"/>
      <w:r>
        <w:lastRenderedPageBreak/>
        <w:t>SOLUCIÓN DE PROBLEMAS.</w:t>
      </w:r>
      <w:bookmarkEnd w:id="37"/>
    </w:p>
    <w:p w14:paraId="51C66780" w14:textId="7E9C6D57" w:rsidR="006B6A5E" w:rsidRDefault="006B6A5E" w:rsidP="006B6A5E">
      <w:pPr>
        <w:pStyle w:val="Ttulo3"/>
      </w:pPr>
      <w:r>
        <w:t>En este módulo se presentarán las soluciones a posibles problemas durante el uso del sistema.</w:t>
      </w:r>
    </w:p>
    <w:p w14:paraId="6B389831" w14:textId="2DD209D0" w:rsidR="006B6A5E" w:rsidRDefault="006B6A5E" w:rsidP="006B6A5E"/>
    <w:p w14:paraId="6DCF3C16" w14:textId="67387A50" w:rsidR="006B6A5E" w:rsidRDefault="006B6A5E" w:rsidP="00FA6CDA">
      <w:pPr>
        <w:pStyle w:val="Ttulo2"/>
        <w:numPr>
          <w:ilvl w:val="1"/>
          <w:numId w:val="1"/>
        </w:numPr>
      </w:pPr>
      <w:bookmarkStart w:id="38" w:name="_Toc107256880"/>
      <w:r>
        <w:t>¿Mensajes de alerta?</w:t>
      </w:r>
      <w:bookmarkEnd w:id="38"/>
    </w:p>
    <w:p w14:paraId="215FA061" w14:textId="44AD46F0" w:rsidR="00545117" w:rsidRDefault="006B6A5E" w:rsidP="006B6A5E">
      <w:pPr>
        <w:pStyle w:val="Ttulo3"/>
      </w:pPr>
      <w:r>
        <w:t>Por diferentes razones, durante el uso del sistema, pueden aparecer alertas</w:t>
      </w:r>
      <w:r w:rsidR="00545117">
        <w:t xml:space="preserve">, en muchas de estas ocasiones es debido a datos inválidos, pero no siempre es por esa razón. A </w:t>
      </w:r>
      <w:r w:rsidR="007D0C8B">
        <w:t>continuación,</w:t>
      </w:r>
      <w:r w:rsidR="00545117">
        <w:t xml:space="preserve"> se mostrarán las ocasiones donde aparecen alertas y qué hacer al respecto:</w:t>
      </w:r>
    </w:p>
    <w:p w14:paraId="303FFB14" w14:textId="77777777" w:rsidR="00545117" w:rsidRDefault="00545117" w:rsidP="006B6A5E">
      <w:pPr>
        <w:pStyle w:val="Ttulo3"/>
      </w:pPr>
    </w:p>
    <w:p w14:paraId="29A12AE4" w14:textId="3889C127" w:rsidR="00545117" w:rsidRDefault="00545117" w:rsidP="00B82FB9">
      <w:pPr>
        <w:pStyle w:val="Ttulo2"/>
        <w:numPr>
          <w:ilvl w:val="2"/>
          <w:numId w:val="24"/>
        </w:numPr>
      </w:pPr>
      <w:bookmarkStart w:id="39" w:name="_Toc107256881"/>
      <w:r>
        <w:t>En el formulario de inicio de sesión (Log in)</w:t>
      </w:r>
      <w:bookmarkEnd w:id="39"/>
    </w:p>
    <w:p w14:paraId="01902DA3" w14:textId="704451F5" w:rsidR="000473AE" w:rsidRDefault="00FA6CDA" w:rsidP="000D340B">
      <w:pPr>
        <w:pStyle w:val="Ttulo3"/>
        <w:numPr>
          <w:ilvl w:val="0"/>
          <w:numId w:val="20"/>
        </w:numPr>
      </w:pPr>
      <w:r w:rsidRPr="00FA6CDA">
        <w:drawing>
          <wp:anchor distT="0" distB="0" distL="114300" distR="114300" simplePos="0" relativeHeight="251702272" behindDoc="0" locked="0" layoutInCell="1" allowOverlap="1" wp14:anchorId="6F888B34" wp14:editId="6D4A271F">
            <wp:simplePos x="0" y="0"/>
            <wp:positionH relativeFrom="column">
              <wp:posOffset>1356360</wp:posOffset>
            </wp:positionH>
            <wp:positionV relativeFrom="paragraph">
              <wp:posOffset>262890</wp:posOffset>
            </wp:positionV>
            <wp:extent cx="3282315" cy="3246120"/>
            <wp:effectExtent l="0" t="0" r="0" b="0"/>
            <wp:wrapTopAndBottom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31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3AE">
        <w:t>Cuando el usuario o contraseña ingresados son incorrectos.</w:t>
      </w:r>
    </w:p>
    <w:p w14:paraId="4C6DE278" w14:textId="77777777" w:rsidR="00FA6CDA" w:rsidRPr="000473AE" w:rsidRDefault="00FA6CDA" w:rsidP="000473AE"/>
    <w:p w14:paraId="31186FE2" w14:textId="0D3FE15A" w:rsidR="00FA6CDA" w:rsidRDefault="006B6A5E" w:rsidP="00FA6CDA">
      <w:pPr>
        <w:pStyle w:val="Ttulo3"/>
        <w:ind w:left="1080"/>
      </w:pPr>
      <w:r>
        <w:lastRenderedPageBreak/>
        <w:t xml:space="preserve"> </w:t>
      </w:r>
    </w:p>
    <w:p w14:paraId="3A2298DD" w14:textId="180D65F6" w:rsidR="00307436" w:rsidRDefault="00307436" w:rsidP="00307436">
      <w:pPr>
        <w:pStyle w:val="Ttulo2"/>
        <w:numPr>
          <w:ilvl w:val="2"/>
          <w:numId w:val="24"/>
        </w:numPr>
      </w:pPr>
      <w:r>
        <w:t xml:space="preserve"> </w:t>
      </w:r>
      <w:bookmarkStart w:id="40" w:name="_Toc107256882"/>
      <w:r>
        <w:t>Eliminar un registro</w:t>
      </w:r>
      <w:bookmarkEnd w:id="40"/>
    </w:p>
    <w:p w14:paraId="7A080EFB" w14:textId="12CC866E" w:rsidR="00354544" w:rsidRDefault="00307436" w:rsidP="00307436">
      <w:pPr>
        <w:pStyle w:val="Ttulo3"/>
        <w:numPr>
          <w:ilvl w:val="0"/>
          <w:numId w:val="21"/>
        </w:numPr>
        <w:ind w:left="720"/>
      </w:pPr>
      <w:r>
        <w:t xml:space="preserve">Cuando va a eliminar un registro. Si desea eliminar el registro, dar clic en ‘Si, de lo </w:t>
      </w:r>
    </w:p>
    <w:p w14:paraId="742E79CB" w14:textId="7260AADC" w:rsidR="00307436" w:rsidRDefault="00307436" w:rsidP="00354544">
      <w:pPr>
        <w:pStyle w:val="Ttulo3"/>
      </w:pPr>
      <w:r>
        <w:t xml:space="preserve">contrario dar clic en ‘No’. </w:t>
      </w:r>
    </w:p>
    <w:p w14:paraId="6C97000B" w14:textId="4B4DEC59" w:rsidR="00354544" w:rsidRPr="00354544" w:rsidRDefault="00354544" w:rsidP="00354544">
      <w:r w:rsidRPr="00307436">
        <w:drawing>
          <wp:anchor distT="0" distB="0" distL="114300" distR="114300" simplePos="0" relativeHeight="251705344" behindDoc="0" locked="0" layoutInCell="1" allowOverlap="1" wp14:anchorId="3603545D" wp14:editId="76BD58CA">
            <wp:simplePos x="0" y="0"/>
            <wp:positionH relativeFrom="margin">
              <wp:posOffset>1394460</wp:posOffset>
            </wp:positionH>
            <wp:positionV relativeFrom="paragraph">
              <wp:posOffset>417195</wp:posOffset>
            </wp:positionV>
            <wp:extent cx="3421380" cy="2194560"/>
            <wp:effectExtent l="19050" t="19050" r="26670" b="1524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" r="1427"/>
                    <a:stretch/>
                  </pic:blipFill>
                  <pic:spPr bwMode="auto">
                    <a:xfrm>
                      <a:off x="0" y="0"/>
                      <a:ext cx="3421380" cy="2194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CADAE" w14:textId="77777777" w:rsidR="00354544" w:rsidRPr="00354544" w:rsidRDefault="00354544" w:rsidP="00354544"/>
    <w:p w14:paraId="550D419E" w14:textId="77777777" w:rsidR="00307436" w:rsidRPr="00307436" w:rsidRDefault="00307436" w:rsidP="00307436"/>
    <w:p w14:paraId="638EBD76" w14:textId="24DDA46A" w:rsidR="00307436" w:rsidRDefault="00307436" w:rsidP="00307436">
      <w:pPr>
        <w:pStyle w:val="Ttulo2"/>
        <w:numPr>
          <w:ilvl w:val="2"/>
          <w:numId w:val="52"/>
        </w:numPr>
      </w:pPr>
      <w:r>
        <w:t xml:space="preserve"> </w:t>
      </w:r>
      <w:bookmarkStart w:id="41" w:name="_Toc107256883"/>
      <w:r>
        <w:t>Crear un registro</w:t>
      </w:r>
      <w:bookmarkEnd w:id="41"/>
    </w:p>
    <w:p w14:paraId="1183130F" w14:textId="0BF2D119" w:rsidR="00307436" w:rsidRDefault="00354544" w:rsidP="00307436">
      <w:pPr>
        <w:pStyle w:val="Ttulo3"/>
        <w:numPr>
          <w:ilvl w:val="0"/>
          <w:numId w:val="54"/>
        </w:numPr>
      </w:pPr>
      <w:r w:rsidRPr="00354544">
        <w:drawing>
          <wp:anchor distT="0" distB="0" distL="114300" distR="114300" simplePos="0" relativeHeight="251706368" behindDoc="0" locked="0" layoutInCell="1" allowOverlap="1" wp14:anchorId="21DAE969" wp14:editId="44EF1575">
            <wp:simplePos x="0" y="0"/>
            <wp:positionH relativeFrom="margin">
              <wp:posOffset>701040</wp:posOffset>
            </wp:positionH>
            <wp:positionV relativeFrom="paragraph">
              <wp:posOffset>391795</wp:posOffset>
            </wp:positionV>
            <wp:extent cx="4953000" cy="773430"/>
            <wp:effectExtent l="0" t="0" r="0" b="762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436">
        <w:t>Cuando vas a crear un registro, y no rellenaste un campo</w:t>
      </w:r>
      <w:r w:rsidR="00307436">
        <w:t>.</w:t>
      </w:r>
    </w:p>
    <w:p w14:paraId="42A83F21" w14:textId="61977F12" w:rsidR="00354544" w:rsidRPr="00354544" w:rsidRDefault="00354544" w:rsidP="00354544"/>
    <w:p w14:paraId="5A3A706D" w14:textId="4998199D" w:rsidR="00307436" w:rsidRPr="00354544" w:rsidRDefault="00354544" w:rsidP="00354544">
      <w:pPr>
        <w:pStyle w:val="Prrafodelista"/>
        <w:numPr>
          <w:ilvl w:val="0"/>
          <w:numId w:val="54"/>
        </w:numPr>
        <w:rPr>
          <w:color w:val="auto"/>
        </w:rPr>
      </w:pPr>
      <w:r w:rsidRPr="00354544">
        <w:rPr>
          <w:b w:val="0"/>
          <w:bCs/>
          <w:color w:val="auto"/>
        </w:rPr>
        <w:t xml:space="preserve">Cuando vas a crear un registro y rellenas </w:t>
      </w:r>
      <w:r>
        <w:rPr>
          <w:b w:val="0"/>
          <w:bCs/>
          <w:color w:val="auto"/>
        </w:rPr>
        <w:t>un</w:t>
      </w:r>
      <w:r w:rsidRPr="00354544">
        <w:rPr>
          <w:b w:val="0"/>
          <w:bCs/>
          <w:color w:val="auto"/>
        </w:rPr>
        <w:t xml:space="preserve"> campo de manera incorrecta</w:t>
      </w:r>
      <w:r>
        <w:rPr>
          <w:b w:val="0"/>
          <w:bCs/>
          <w:color w:val="auto"/>
        </w:rPr>
        <w:t>.</w:t>
      </w:r>
    </w:p>
    <w:p w14:paraId="47DBA479" w14:textId="0E63CEEF" w:rsidR="00354544" w:rsidRPr="00354544" w:rsidRDefault="00354544" w:rsidP="00354544">
      <w:pPr>
        <w:pStyle w:val="Prrafodelista"/>
        <w:rPr>
          <w:color w:val="auto"/>
        </w:rPr>
      </w:pPr>
      <w:r w:rsidRPr="00354544">
        <w:rPr>
          <w:color w:val="auto"/>
        </w:rPr>
        <w:drawing>
          <wp:anchor distT="0" distB="0" distL="114300" distR="114300" simplePos="0" relativeHeight="251707392" behindDoc="0" locked="0" layoutInCell="1" allowOverlap="1" wp14:anchorId="70588355" wp14:editId="132DCAF7">
            <wp:simplePos x="0" y="0"/>
            <wp:positionH relativeFrom="column">
              <wp:posOffset>685800</wp:posOffset>
            </wp:positionH>
            <wp:positionV relativeFrom="paragraph">
              <wp:posOffset>250825</wp:posOffset>
            </wp:positionV>
            <wp:extent cx="4838700" cy="729615"/>
            <wp:effectExtent l="0" t="0" r="0" b="0"/>
            <wp:wrapTopAndBottom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D4DBA" w14:textId="00350DEC" w:rsidR="00354544" w:rsidRPr="00354544" w:rsidRDefault="00354544" w:rsidP="00354544">
      <w:pPr>
        <w:pStyle w:val="Prrafodelista"/>
        <w:ind w:left="1080"/>
        <w:rPr>
          <w:color w:val="auto"/>
        </w:rPr>
      </w:pPr>
    </w:p>
    <w:p w14:paraId="431F0D34" w14:textId="6B1B89E1" w:rsidR="00354544" w:rsidRDefault="00354544" w:rsidP="00307436"/>
    <w:p w14:paraId="1A856185" w14:textId="77777777" w:rsidR="00354544" w:rsidRPr="00307436" w:rsidRDefault="00354544" w:rsidP="00307436"/>
    <w:p w14:paraId="77ABB21A" w14:textId="795213C0" w:rsidR="006B6A5E" w:rsidRDefault="00307436" w:rsidP="00307436">
      <w:pPr>
        <w:pStyle w:val="Ttulo2"/>
        <w:numPr>
          <w:ilvl w:val="2"/>
          <w:numId w:val="52"/>
        </w:numPr>
      </w:pPr>
      <w:r>
        <w:lastRenderedPageBreak/>
        <w:t xml:space="preserve"> </w:t>
      </w:r>
      <w:bookmarkStart w:id="42" w:name="_Toc107256884"/>
      <w:r w:rsidR="00354544">
        <w:t>Actualizar</w:t>
      </w:r>
      <w:r>
        <w:t xml:space="preserve"> un registro</w:t>
      </w:r>
      <w:bookmarkEnd w:id="42"/>
    </w:p>
    <w:p w14:paraId="0E5B13C7" w14:textId="2BF098F0" w:rsidR="00354544" w:rsidRDefault="00354544" w:rsidP="00354544">
      <w:pPr>
        <w:pStyle w:val="Ttulo3"/>
        <w:numPr>
          <w:ilvl w:val="0"/>
          <w:numId w:val="55"/>
        </w:numPr>
      </w:pPr>
      <w:r w:rsidRPr="00354544">
        <w:drawing>
          <wp:anchor distT="0" distB="0" distL="114300" distR="114300" simplePos="0" relativeHeight="251709440" behindDoc="0" locked="0" layoutInCell="1" allowOverlap="1" wp14:anchorId="30B291FE" wp14:editId="4D978EA5">
            <wp:simplePos x="0" y="0"/>
            <wp:positionH relativeFrom="margin">
              <wp:posOffset>701040</wp:posOffset>
            </wp:positionH>
            <wp:positionV relativeFrom="paragraph">
              <wp:posOffset>391795</wp:posOffset>
            </wp:positionV>
            <wp:extent cx="4953000" cy="773430"/>
            <wp:effectExtent l="0" t="0" r="0" b="762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Cuando vas a </w:t>
      </w:r>
      <w:r>
        <w:t>actualizar</w:t>
      </w:r>
      <w:r>
        <w:t xml:space="preserve"> un registro, y no rellenaste un campo.</w:t>
      </w:r>
    </w:p>
    <w:p w14:paraId="57126068" w14:textId="77777777" w:rsidR="00354544" w:rsidRPr="00354544" w:rsidRDefault="00354544" w:rsidP="00354544"/>
    <w:p w14:paraId="77094893" w14:textId="36D0CE77" w:rsidR="00354544" w:rsidRPr="00354544" w:rsidRDefault="00354544" w:rsidP="00354544">
      <w:pPr>
        <w:pStyle w:val="Prrafodelista"/>
        <w:numPr>
          <w:ilvl w:val="0"/>
          <w:numId w:val="55"/>
        </w:numPr>
        <w:rPr>
          <w:color w:val="auto"/>
        </w:rPr>
      </w:pPr>
      <w:r w:rsidRPr="00354544">
        <w:rPr>
          <w:b w:val="0"/>
          <w:bCs/>
          <w:color w:val="auto"/>
        </w:rPr>
        <w:t xml:space="preserve">Cuando vas a </w:t>
      </w:r>
      <w:r>
        <w:rPr>
          <w:b w:val="0"/>
          <w:bCs/>
          <w:color w:val="auto"/>
        </w:rPr>
        <w:t>actualizar</w:t>
      </w:r>
      <w:r w:rsidRPr="00354544">
        <w:rPr>
          <w:b w:val="0"/>
          <w:bCs/>
          <w:color w:val="auto"/>
        </w:rPr>
        <w:t xml:space="preserve"> un registro y rellenas </w:t>
      </w:r>
      <w:r>
        <w:rPr>
          <w:b w:val="0"/>
          <w:bCs/>
          <w:color w:val="auto"/>
        </w:rPr>
        <w:t>un</w:t>
      </w:r>
      <w:r w:rsidRPr="00354544">
        <w:rPr>
          <w:b w:val="0"/>
          <w:bCs/>
          <w:color w:val="auto"/>
        </w:rPr>
        <w:t xml:space="preserve"> campo de manera incorrecta</w:t>
      </w:r>
      <w:r>
        <w:rPr>
          <w:b w:val="0"/>
          <w:bCs/>
          <w:color w:val="auto"/>
        </w:rPr>
        <w:t>.</w:t>
      </w:r>
    </w:p>
    <w:p w14:paraId="3A322497" w14:textId="77777777" w:rsidR="00354544" w:rsidRPr="00354544" w:rsidRDefault="00354544" w:rsidP="00354544">
      <w:pPr>
        <w:pStyle w:val="Prrafodelista"/>
        <w:rPr>
          <w:color w:val="auto"/>
        </w:rPr>
      </w:pPr>
      <w:r w:rsidRPr="00354544">
        <w:rPr>
          <w:color w:val="auto"/>
        </w:rPr>
        <w:drawing>
          <wp:anchor distT="0" distB="0" distL="114300" distR="114300" simplePos="0" relativeHeight="251710464" behindDoc="0" locked="0" layoutInCell="1" allowOverlap="1" wp14:anchorId="4A4833D2" wp14:editId="4EF8DDFF">
            <wp:simplePos x="0" y="0"/>
            <wp:positionH relativeFrom="column">
              <wp:posOffset>685800</wp:posOffset>
            </wp:positionH>
            <wp:positionV relativeFrom="paragraph">
              <wp:posOffset>250825</wp:posOffset>
            </wp:positionV>
            <wp:extent cx="4838700" cy="729615"/>
            <wp:effectExtent l="0" t="0" r="0" b="0"/>
            <wp:wrapTopAndBottom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1ABE1" w14:textId="77777777" w:rsidR="00307436" w:rsidRPr="00307436" w:rsidRDefault="00307436" w:rsidP="00307436"/>
    <w:p w14:paraId="794895E2" w14:textId="70AAF257" w:rsidR="00DD49F8" w:rsidRDefault="00DD49F8" w:rsidP="00DD49F8"/>
    <w:p w14:paraId="2411C71D" w14:textId="77777777" w:rsidR="002F318F" w:rsidRPr="002F318F" w:rsidRDefault="002F318F" w:rsidP="002F318F"/>
    <w:sectPr w:rsidR="002F318F" w:rsidRPr="002F318F" w:rsidSect="00AB02A7">
      <w:headerReference w:type="default" r:id="rId29"/>
      <w:footerReference w:type="default" r:id="rId3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08F846" w14:textId="77777777" w:rsidR="00353620" w:rsidRDefault="00353620">
      <w:r>
        <w:separator/>
      </w:r>
    </w:p>
    <w:p w14:paraId="6D295D95" w14:textId="77777777" w:rsidR="00353620" w:rsidRDefault="00353620"/>
  </w:endnote>
  <w:endnote w:type="continuationSeparator" w:id="0">
    <w:p w14:paraId="57143D00" w14:textId="77777777" w:rsidR="00353620" w:rsidRDefault="00353620">
      <w:r>
        <w:continuationSeparator/>
      </w:r>
    </w:p>
    <w:p w14:paraId="3E751FD6" w14:textId="77777777" w:rsidR="00353620" w:rsidRDefault="003536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b w:val="0"/>
        <w:bCs/>
        <w:color w:val="0F0D29" w:themeColor="text1"/>
      </w:rPr>
    </w:sdtEndPr>
    <w:sdtContent>
      <w:p w14:paraId="56191B23" w14:textId="77777777" w:rsidR="003818B7" w:rsidRPr="00291013" w:rsidRDefault="003818B7">
        <w:pPr>
          <w:pStyle w:val="Piedepgina"/>
          <w:jc w:val="center"/>
          <w:rPr>
            <w:b w:val="0"/>
            <w:bCs/>
            <w:noProof/>
            <w:color w:val="0F0D29" w:themeColor="text1"/>
          </w:rPr>
        </w:pPr>
        <w:r w:rsidRPr="00291013">
          <w:rPr>
            <w:b w:val="0"/>
            <w:bCs/>
            <w:noProof/>
            <w:color w:val="0F0D29" w:themeColor="text1"/>
            <w:lang w:bidi="es-ES"/>
          </w:rPr>
          <w:fldChar w:fldCharType="begin"/>
        </w:r>
        <w:r w:rsidRPr="00291013">
          <w:rPr>
            <w:b w:val="0"/>
            <w:bCs/>
            <w:noProof/>
            <w:color w:val="0F0D29" w:themeColor="text1"/>
            <w:lang w:bidi="es-ES"/>
          </w:rPr>
          <w:instrText xml:space="preserve"> PAGE   \* MERGEFORMAT </w:instrText>
        </w:r>
        <w:r w:rsidRPr="00291013">
          <w:rPr>
            <w:b w:val="0"/>
            <w:bCs/>
            <w:noProof/>
            <w:color w:val="0F0D29" w:themeColor="text1"/>
            <w:lang w:bidi="es-ES"/>
          </w:rPr>
          <w:fldChar w:fldCharType="separate"/>
        </w:r>
        <w:r w:rsidRPr="00291013">
          <w:rPr>
            <w:b w:val="0"/>
            <w:bCs/>
            <w:noProof/>
            <w:color w:val="0F0D29" w:themeColor="text1"/>
            <w:lang w:bidi="es-ES"/>
          </w:rPr>
          <w:t>2</w:t>
        </w:r>
        <w:r w:rsidRPr="00291013">
          <w:rPr>
            <w:b w:val="0"/>
            <w:bCs/>
            <w:noProof/>
            <w:color w:val="0F0D29" w:themeColor="text1"/>
            <w:lang w:bidi="es-ES"/>
          </w:rPr>
          <w:fldChar w:fldCharType="end"/>
        </w:r>
      </w:p>
    </w:sdtContent>
  </w:sdt>
  <w:p w14:paraId="1C32F618" w14:textId="77777777" w:rsidR="003818B7" w:rsidRDefault="003818B7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7DDB2A" w14:textId="77777777" w:rsidR="00353620" w:rsidRDefault="00353620">
      <w:r>
        <w:separator/>
      </w:r>
    </w:p>
    <w:p w14:paraId="734DAA81" w14:textId="77777777" w:rsidR="00353620" w:rsidRDefault="00353620"/>
  </w:footnote>
  <w:footnote w:type="continuationSeparator" w:id="0">
    <w:p w14:paraId="743F77A5" w14:textId="77777777" w:rsidR="00353620" w:rsidRDefault="00353620">
      <w:r>
        <w:continuationSeparator/>
      </w:r>
    </w:p>
    <w:p w14:paraId="41DDEDE0" w14:textId="77777777" w:rsidR="00353620" w:rsidRDefault="0035362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3818B7" w14:paraId="6E24F689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4463D68" w14:textId="77777777" w:rsidR="003818B7" w:rsidRDefault="003818B7">
          <w:pPr>
            <w:pStyle w:val="Encabezado"/>
            <w:rPr>
              <w:noProof/>
            </w:rPr>
          </w:pPr>
        </w:p>
        <w:p w14:paraId="06EA860B" w14:textId="74B74C05" w:rsidR="003818B7" w:rsidRPr="005A1735" w:rsidRDefault="003818B7" w:rsidP="005A1735">
          <w:pPr>
            <w:tabs>
              <w:tab w:val="left" w:pos="3227"/>
              <w:tab w:val="left" w:pos="3314"/>
            </w:tabs>
            <w:jc w:val="both"/>
            <w:rPr>
              <w:rFonts w:asciiTheme="majorHAnsi" w:hAnsiTheme="majorHAnsi" w:cstheme="majorHAnsi"/>
              <w:b w:val="0"/>
              <w:bCs/>
            </w:rPr>
          </w:pPr>
          <w:r w:rsidRPr="005A1735">
            <w:rPr>
              <w:rFonts w:asciiTheme="majorHAnsi" w:hAnsiTheme="majorHAnsi" w:cstheme="majorHAnsi"/>
              <w:b w:val="0"/>
              <w:bCs/>
              <w:color w:val="0F0D29" w:themeColor="text1"/>
              <w:sz w:val="24"/>
              <w:szCs w:val="20"/>
            </w:rPr>
            <w:t>Schooltime</w:t>
          </w:r>
        </w:p>
      </w:tc>
    </w:tr>
  </w:tbl>
  <w:p w14:paraId="1B12DBDC" w14:textId="77777777" w:rsidR="003818B7" w:rsidRDefault="003818B7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11FD"/>
    <w:multiLevelType w:val="hybridMultilevel"/>
    <w:tmpl w:val="F8100564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73DCE"/>
    <w:multiLevelType w:val="hybridMultilevel"/>
    <w:tmpl w:val="ACC0BED0"/>
    <w:lvl w:ilvl="0" w:tplc="511282B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8D2546"/>
    <w:multiLevelType w:val="hybridMultilevel"/>
    <w:tmpl w:val="99945E02"/>
    <w:lvl w:ilvl="0" w:tplc="1F5A1994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789" w:hanging="360"/>
      </w:pPr>
    </w:lvl>
    <w:lvl w:ilvl="2" w:tplc="240A001B" w:tentative="1">
      <w:start w:val="1"/>
      <w:numFmt w:val="lowerRoman"/>
      <w:lvlText w:val="%3."/>
      <w:lvlJc w:val="right"/>
      <w:pPr>
        <w:ind w:left="2509" w:hanging="180"/>
      </w:pPr>
    </w:lvl>
    <w:lvl w:ilvl="3" w:tplc="240A000F" w:tentative="1">
      <w:start w:val="1"/>
      <w:numFmt w:val="decimal"/>
      <w:lvlText w:val="%4."/>
      <w:lvlJc w:val="left"/>
      <w:pPr>
        <w:ind w:left="3229" w:hanging="360"/>
      </w:pPr>
    </w:lvl>
    <w:lvl w:ilvl="4" w:tplc="240A0019" w:tentative="1">
      <w:start w:val="1"/>
      <w:numFmt w:val="lowerLetter"/>
      <w:lvlText w:val="%5."/>
      <w:lvlJc w:val="left"/>
      <w:pPr>
        <w:ind w:left="3949" w:hanging="360"/>
      </w:pPr>
    </w:lvl>
    <w:lvl w:ilvl="5" w:tplc="240A001B" w:tentative="1">
      <w:start w:val="1"/>
      <w:numFmt w:val="lowerRoman"/>
      <w:lvlText w:val="%6."/>
      <w:lvlJc w:val="right"/>
      <w:pPr>
        <w:ind w:left="4669" w:hanging="180"/>
      </w:pPr>
    </w:lvl>
    <w:lvl w:ilvl="6" w:tplc="240A000F" w:tentative="1">
      <w:start w:val="1"/>
      <w:numFmt w:val="decimal"/>
      <w:lvlText w:val="%7."/>
      <w:lvlJc w:val="left"/>
      <w:pPr>
        <w:ind w:left="5389" w:hanging="360"/>
      </w:pPr>
    </w:lvl>
    <w:lvl w:ilvl="7" w:tplc="240A0019" w:tentative="1">
      <w:start w:val="1"/>
      <w:numFmt w:val="lowerLetter"/>
      <w:lvlText w:val="%8."/>
      <w:lvlJc w:val="left"/>
      <w:pPr>
        <w:ind w:left="6109" w:hanging="360"/>
      </w:pPr>
    </w:lvl>
    <w:lvl w:ilvl="8" w:tplc="24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C7323D"/>
    <w:multiLevelType w:val="hybridMultilevel"/>
    <w:tmpl w:val="15C22F26"/>
    <w:lvl w:ilvl="0" w:tplc="1F5A1994">
      <w:start w:val="1"/>
      <w:numFmt w:val="decimal"/>
      <w:lvlText w:val="%1)"/>
      <w:lvlJc w:val="left"/>
      <w:pPr>
        <w:ind w:left="1778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2149" w:hanging="360"/>
      </w:pPr>
    </w:lvl>
    <w:lvl w:ilvl="2" w:tplc="240A001B" w:tentative="1">
      <w:start w:val="1"/>
      <w:numFmt w:val="lowerRoman"/>
      <w:lvlText w:val="%3."/>
      <w:lvlJc w:val="right"/>
      <w:pPr>
        <w:ind w:left="2869" w:hanging="180"/>
      </w:pPr>
    </w:lvl>
    <w:lvl w:ilvl="3" w:tplc="240A000F" w:tentative="1">
      <w:start w:val="1"/>
      <w:numFmt w:val="decimal"/>
      <w:lvlText w:val="%4."/>
      <w:lvlJc w:val="left"/>
      <w:pPr>
        <w:ind w:left="3589" w:hanging="360"/>
      </w:pPr>
    </w:lvl>
    <w:lvl w:ilvl="4" w:tplc="240A0019" w:tentative="1">
      <w:start w:val="1"/>
      <w:numFmt w:val="lowerLetter"/>
      <w:lvlText w:val="%5."/>
      <w:lvlJc w:val="left"/>
      <w:pPr>
        <w:ind w:left="4309" w:hanging="360"/>
      </w:pPr>
    </w:lvl>
    <w:lvl w:ilvl="5" w:tplc="240A001B" w:tentative="1">
      <w:start w:val="1"/>
      <w:numFmt w:val="lowerRoman"/>
      <w:lvlText w:val="%6."/>
      <w:lvlJc w:val="right"/>
      <w:pPr>
        <w:ind w:left="5029" w:hanging="180"/>
      </w:pPr>
    </w:lvl>
    <w:lvl w:ilvl="6" w:tplc="240A000F" w:tentative="1">
      <w:start w:val="1"/>
      <w:numFmt w:val="decimal"/>
      <w:lvlText w:val="%7."/>
      <w:lvlJc w:val="left"/>
      <w:pPr>
        <w:ind w:left="5749" w:hanging="360"/>
      </w:pPr>
    </w:lvl>
    <w:lvl w:ilvl="7" w:tplc="240A0019" w:tentative="1">
      <w:start w:val="1"/>
      <w:numFmt w:val="lowerLetter"/>
      <w:lvlText w:val="%8."/>
      <w:lvlJc w:val="left"/>
      <w:pPr>
        <w:ind w:left="6469" w:hanging="360"/>
      </w:pPr>
    </w:lvl>
    <w:lvl w:ilvl="8" w:tplc="24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10E6EEA"/>
    <w:multiLevelType w:val="hybridMultilevel"/>
    <w:tmpl w:val="1F9AAEFA"/>
    <w:lvl w:ilvl="0" w:tplc="50F094C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4F46A6"/>
    <w:multiLevelType w:val="hybridMultilevel"/>
    <w:tmpl w:val="AFFAA6CA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A6B0F"/>
    <w:multiLevelType w:val="multilevel"/>
    <w:tmpl w:val="6972AD34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7" w15:restartNumberingAfterBreak="0">
    <w:nsid w:val="152676F9"/>
    <w:multiLevelType w:val="hybridMultilevel"/>
    <w:tmpl w:val="5560DCAE"/>
    <w:lvl w:ilvl="0" w:tplc="A00A2B0C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color w:val="0F0D29" w:themeColor="text1"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BF564E"/>
    <w:multiLevelType w:val="hybridMultilevel"/>
    <w:tmpl w:val="A4F6DB48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DC2449"/>
    <w:multiLevelType w:val="hybridMultilevel"/>
    <w:tmpl w:val="F8100564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4C7CF6"/>
    <w:multiLevelType w:val="hybridMultilevel"/>
    <w:tmpl w:val="78BAE05C"/>
    <w:lvl w:ilvl="0" w:tplc="C3202E3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BEE3FE2"/>
    <w:multiLevelType w:val="hybridMultilevel"/>
    <w:tmpl w:val="144AB980"/>
    <w:lvl w:ilvl="0" w:tplc="DD48B8C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0D4C6B"/>
    <w:multiLevelType w:val="hybridMultilevel"/>
    <w:tmpl w:val="E6DACB60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527062"/>
    <w:multiLevelType w:val="multilevel"/>
    <w:tmpl w:val="4C8AAEFC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14" w15:restartNumberingAfterBreak="0">
    <w:nsid w:val="1E6538B5"/>
    <w:multiLevelType w:val="hybridMultilevel"/>
    <w:tmpl w:val="AFFAA6CA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EC6EB6"/>
    <w:multiLevelType w:val="hybridMultilevel"/>
    <w:tmpl w:val="72F478CE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D67AFB"/>
    <w:multiLevelType w:val="hybridMultilevel"/>
    <w:tmpl w:val="335A800C"/>
    <w:lvl w:ilvl="0" w:tplc="E90AD9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66A5F11"/>
    <w:multiLevelType w:val="hybridMultilevel"/>
    <w:tmpl w:val="FF90D556"/>
    <w:lvl w:ilvl="0" w:tplc="E42CF21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8E21615"/>
    <w:multiLevelType w:val="hybridMultilevel"/>
    <w:tmpl w:val="97C28DE8"/>
    <w:lvl w:ilvl="0" w:tplc="A20AD96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01665D"/>
    <w:multiLevelType w:val="hybridMultilevel"/>
    <w:tmpl w:val="F26A644C"/>
    <w:lvl w:ilvl="0" w:tplc="3530BE6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3022303"/>
    <w:multiLevelType w:val="hybridMultilevel"/>
    <w:tmpl w:val="BC7EDA40"/>
    <w:lvl w:ilvl="0" w:tplc="462EC17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6BC187D"/>
    <w:multiLevelType w:val="hybridMultilevel"/>
    <w:tmpl w:val="A4F6DB48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E70376"/>
    <w:multiLevelType w:val="multilevel"/>
    <w:tmpl w:val="4044FB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36E9488C"/>
    <w:multiLevelType w:val="hybridMultilevel"/>
    <w:tmpl w:val="E4226B8E"/>
    <w:lvl w:ilvl="0" w:tplc="9B7EDEB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  <w:color w:val="0F0D29" w:themeColor="text1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8BA6602"/>
    <w:multiLevelType w:val="multilevel"/>
    <w:tmpl w:val="6972AD34"/>
    <w:lvl w:ilvl="0">
      <w:start w:val="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5" w15:restartNumberingAfterBreak="0">
    <w:nsid w:val="38C7688F"/>
    <w:multiLevelType w:val="hybridMultilevel"/>
    <w:tmpl w:val="0BB0A0CE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8F30849"/>
    <w:multiLevelType w:val="hybridMultilevel"/>
    <w:tmpl w:val="EBFE1844"/>
    <w:lvl w:ilvl="0" w:tplc="6E845A4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91110A1"/>
    <w:multiLevelType w:val="hybridMultilevel"/>
    <w:tmpl w:val="84A2C64E"/>
    <w:lvl w:ilvl="0" w:tplc="5948AB9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3823AE"/>
    <w:multiLevelType w:val="hybridMultilevel"/>
    <w:tmpl w:val="73CA6D30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C95171"/>
    <w:multiLevelType w:val="hybridMultilevel"/>
    <w:tmpl w:val="A4F6DB48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623C96"/>
    <w:multiLevelType w:val="hybridMultilevel"/>
    <w:tmpl w:val="743825E4"/>
    <w:lvl w:ilvl="0" w:tplc="09682AA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25D22A1"/>
    <w:multiLevelType w:val="hybridMultilevel"/>
    <w:tmpl w:val="8C4470A8"/>
    <w:lvl w:ilvl="0" w:tplc="4F06144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2B733D4"/>
    <w:multiLevelType w:val="hybridMultilevel"/>
    <w:tmpl w:val="1578F0D2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6A6143A"/>
    <w:multiLevelType w:val="hybridMultilevel"/>
    <w:tmpl w:val="80BE696E"/>
    <w:lvl w:ilvl="0" w:tplc="26E0CC4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91F7362"/>
    <w:multiLevelType w:val="hybridMultilevel"/>
    <w:tmpl w:val="CED2D79E"/>
    <w:lvl w:ilvl="0" w:tplc="59DA7BB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4A0B3AC7"/>
    <w:multiLevelType w:val="hybridMultilevel"/>
    <w:tmpl w:val="740ED0AE"/>
    <w:lvl w:ilvl="0" w:tplc="38C2C56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4E8D4A82"/>
    <w:multiLevelType w:val="hybridMultilevel"/>
    <w:tmpl w:val="4FA86002"/>
    <w:lvl w:ilvl="0" w:tplc="8E8AC66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1DD3FA2"/>
    <w:multiLevelType w:val="hybridMultilevel"/>
    <w:tmpl w:val="51FC8ED6"/>
    <w:lvl w:ilvl="0" w:tplc="4EE0514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6C918C1"/>
    <w:multiLevelType w:val="hybridMultilevel"/>
    <w:tmpl w:val="DDA20B26"/>
    <w:lvl w:ilvl="0" w:tplc="F7B4481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AD96E94"/>
    <w:multiLevelType w:val="hybridMultilevel"/>
    <w:tmpl w:val="FA2ACD20"/>
    <w:lvl w:ilvl="0" w:tplc="D68403C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BFA4A8F"/>
    <w:multiLevelType w:val="hybridMultilevel"/>
    <w:tmpl w:val="5F00E5AA"/>
    <w:lvl w:ilvl="0" w:tplc="3290039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35154A8"/>
    <w:multiLevelType w:val="hybridMultilevel"/>
    <w:tmpl w:val="4DD8E122"/>
    <w:lvl w:ilvl="0" w:tplc="8474C74E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6B03488"/>
    <w:multiLevelType w:val="hybridMultilevel"/>
    <w:tmpl w:val="BBFC5D68"/>
    <w:lvl w:ilvl="0" w:tplc="CDAE0BF8">
      <w:start w:val="1"/>
      <w:numFmt w:val="lowerLetter"/>
      <w:lvlText w:val="%1)"/>
      <w:lvlJc w:val="left"/>
      <w:pPr>
        <w:ind w:left="632" w:hanging="360"/>
      </w:pPr>
      <w:rPr>
        <w:rFonts w:asciiTheme="majorHAnsi" w:eastAsiaTheme="majorEastAsia" w:hAnsiTheme="majorHAnsi" w:cstheme="majorBidi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363" w:hanging="360"/>
      </w:pPr>
    </w:lvl>
    <w:lvl w:ilvl="2" w:tplc="240A001B" w:tentative="1">
      <w:start w:val="1"/>
      <w:numFmt w:val="lowerRoman"/>
      <w:lvlText w:val="%3."/>
      <w:lvlJc w:val="right"/>
      <w:pPr>
        <w:ind w:left="2083" w:hanging="180"/>
      </w:pPr>
    </w:lvl>
    <w:lvl w:ilvl="3" w:tplc="240A000F" w:tentative="1">
      <w:start w:val="1"/>
      <w:numFmt w:val="decimal"/>
      <w:lvlText w:val="%4."/>
      <w:lvlJc w:val="left"/>
      <w:pPr>
        <w:ind w:left="2803" w:hanging="360"/>
      </w:pPr>
    </w:lvl>
    <w:lvl w:ilvl="4" w:tplc="240A0019" w:tentative="1">
      <w:start w:val="1"/>
      <w:numFmt w:val="lowerLetter"/>
      <w:lvlText w:val="%5."/>
      <w:lvlJc w:val="left"/>
      <w:pPr>
        <w:ind w:left="3523" w:hanging="360"/>
      </w:pPr>
    </w:lvl>
    <w:lvl w:ilvl="5" w:tplc="240A001B" w:tentative="1">
      <w:start w:val="1"/>
      <w:numFmt w:val="lowerRoman"/>
      <w:lvlText w:val="%6."/>
      <w:lvlJc w:val="right"/>
      <w:pPr>
        <w:ind w:left="4243" w:hanging="180"/>
      </w:pPr>
    </w:lvl>
    <w:lvl w:ilvl="6" w:tplc="240A000F" w:tentative="1">
      <w:start w:val="1"/>
      <w:numFmt w:val="decimal"/>
      <w:lvlText w:val="%7."/>
      <w:lvlJc w:val="left"/>
      <w:pPr>
        <w:ind w:left="4963" w:hanging="360"/>
      </w:pPr>
    </w:lvl>
    <w:lvl w:ilvl="7" w:tplc="240A0019" w:tentative="1">
      <w:start w:val="1"/>
      <w:numFmt w:val="lowerLetter"/>
      <w:lvlText w:val="%8."/>
      <w:lvlJc w:val="left"/>
      <w:pPr>
        <w:ind w:left="5683" w:hanging="360"/>
      </w:pPr>
    </w:lvl>
    <w:lvl w:ilvl="8" w:tplc="24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3" w15:restartNumberingAfterBreak="0">
    <w:nsid w:val="66DD6925"/>
    <w:multiLevelType w:val="hybridMultilevel"/>
    <w:tmpl w:val="BDBC458A"/>
    <w:lvl w:ilvl="0" w:tplc="1A3CE32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DA76879"/>
    <w:multiLevelType w:val="hybridMultilevel"/>
    <w:tmpl w:val="1578F0D2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073DAE"/>
    <w:multiLevelType w:val="hybridMultilevel"/>
    <w:tmpl w:val="A4F6DB48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D76FA3"/>
    <w:multiLevelType w:val="hybridMultilevel"/>
    <w:tmpl w:val="24CC3148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086491"/>
    <w:multiLevelType w:val="hybridMultilevel"/>
    <w:tmpl w:val="6150A5EA"/>
    <w:lvl w:ilvl="0" w:tplc="3C82AD64">
      <w:start w:val="1"/>
      <w:numFmt w:val="lowerLetter"/>
      <w:lvlText w:val="%1)"/>
      <w:lvlJc w:val="left"/>
      <w:pPr>
        <w:ind w:left="912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632" w:hanging="360"/>
      </w:pPr>
    </w:lvl>
    <w:lvl w:ilvl="2" w:tplc="080A001B" w:tentative="1">
      <w:start w:val="1"/>
      <w:numFmt w:val="lowerRoman"/>
      <w:lvlText w:val="%3."/>
      <w:lvlJc w:val="right"/>
      <w:pPr>
        <w:ind w:left="2352" w:hanging="180"/>
      </w:pPr>
    </w:lvl>
    <w:lvl w:ilvl="3" w:tplc="080A000F" w:tentative="1">
      <w:start w:val="1"/>
      <w:numFmt w:val="decimal"/>
      <w:lvlText w:val="%4."/>
      <w:lvlJc w:val="left"/>
      <w:pPr>
        <w:ind w:left="3072" w:hanging="360"/>
      </w:pPr>
    </w:lvl>
    <w:lvl w:ilvl="4" w:tplc="080A0019" w:tentative="1">
      <w:start w:val="1"/>
      <w:numFmt w:val="lowerLetter"/>
      <w:lvlText w:val="%5."/>
      <w:lvlJc w:val="left"/>
      <w:pPr>
        <w:ind w:left="3792" w:hanging="360"/>
      </w:pPr>
    </w:lvl>
    <w:lvl w:ilvl="5" w:tplc="080A001B" w:tentative="1">
      <w:start w:val="1"/>
      <w:numFmt w:val="lowerRoman"/>
      <w:lvlText w:val="%6."/>
      <w:lvlJc w:val="right"/>
      <w:pPr>
        <w:ind w:left="4512" w:hanging="180"/>
      </w:pPr>
    </w:lvl>
    <w:lvl w:ilvl="6" w:tplc="080A000F" w:tentative="1">
      <w:start w:val="1"/>
      <w:numFmt w:val="decimal"/>
      <w:lvlText w:val="%7."/>
      <w:lvlJc w:val="left"/>
      <w:pPr>
        <w:ind w:left="5232" w:hanging="360"/>
      </w:pPr>
    </w:lvl>
    <w:lvl w:ilvl="7" w:tplc="080A0019" w:tentative="1">
      <w:start w:val="1"/>
      <w:numFmt w:val="lowerLetter"/>
      <w:lvlText w:val="%8."/>
      <w:lvlJc w:val="left"/>
      <w:pPr>
        <w:ind w:left="5952" w:hanging="360"/>
      </w:pPr>
    </w:lvl>
    <w:lvl w:ilvl="8" w:tplc="080A001B" w:tentative="1">
      <w:start w:val="1"/>
      <w:numFmt w:val="lowerRoman"/>
      <w:lvlText w:val="%9."/>
      <w:lvlJc w:val="right"/>
      <w:pPr>
        <w:ind w:left="6672" w:hanging="180"/>
      </w:pPr>
    </w:lvl>
  </w:abstractNum>
  <w:abstractNum w:abstractNumId="48" w15:restartNumberingAfterBreak="0">
    <w:nsid w:val="76322054"/>
    <w:multiLevelType w:val="hybridMultilevel"/>
    <w:tmpl w:val="2D324F24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7E906B6"/>
    <w:multiLevelType w:val="hybridMultilevel"/>
    <w:tmpl w:val="E8D6F734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80B0741"/>
    <w:multiLevelType w:val="hybridMultilevel"/>
    <w:tmpl w:val="DC4CED4E"/>
    <w:lvl w:ilvl="0" w:tplc="85B04D4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96B634F"/>
    <w:multiLevelType w:val="hybridMultilevel"/>
    <w:tmpl w:val="24CC3148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C96587E"/>
    <w:multiLevelType w:val="hybridMultilevel"/>
    <w:tmpl w:val="5E042DA4"/>
    <w:lvl w:ilvl="0" w:tplc="3CBEA9A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D2A7638"/>
    <w:multiLevelType w:val="hybridMultilevel"/>
    <w:tmpl w:val="2D324F24"/>
    <w:lvl w:ilvl="0" w:tplc="4E5EBE44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b/>
        <w:bCs/>
        <w:sz w:val="24"/>
        <w:szCs w:val="24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DBB30AC"/>
    <w:multiLevelType w:val="multilevel"/>
    <w:tmpl w:val="456A8794"/>
    <w:lvl w:ilvl="0">
      <w:start w:val="2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num w:numId="1" w16cid:durableId="300311001">
    <w:abstractNumId w:val="22"/>
  </w:num>
  <w:num w:numId="2" w16cid:durableId="804737891">
    <w:abstractNumId w:val="23"/>
  </w:num>
  <w:num w:numId="3" w16cid:durableId="1272126721">
    <w:abstractNumId w:val="42"/>
  </w:num>
  <w:num w:numId="4" w16cid:durableId="1886677561">
    <w:abstractNumId w:val="27"/>
  </w:num>
  <w:num w:numId="5" w16cid:durableId="40440796">
    <w:abstractNumId w:val="37"/>
  </w:num>
  <w:num w:numId="6" w16cid:durableId="842742924">
    <w:abstractNumId w:val="43"/>
  </w:num>
  <w:num w:numId="7" w16cid:durableId="607203356">
    <w:abstractNumId w:val="17"/>
  </w:num>
  <w:num w:numId="8" w16cid:durableId="1557471316">
    <w:abstractNumId w:val="19"/>
  </w:num>
  <w:num w:numId="9" w16cid:durableId="757823475">
    <w:abstractNumId w:val="36"/>
  </w:num>
  <w:num w:numId="10" w16cid:durableId="961423416">
    <w:abstractNumId w:val="39"/>
  </w:num>
  <w:num w:numId="11" w16cid:durableId="1098142317">
    <w:abstractNumId w:val="50"/>
  </w:num>
  <w:num w:numId="12" w16cid:durableId="758018925">
    <w:abstractNumId w:val="54"/>
  </w:num>
  <w:num w:numId="13" w16cid:durableId="1015571985">
    <w:abstractNumId w:val="4"/>
  </w:num>
  <w:num w:numId="14" w16cid:durableId="1870944735">
    <w:abstractNumId w:val="13"/>
  </w:num>
  <w:num w:numId="15" w16cid:durableId="185757198">
    <w:abstractNumId w:val="38"/>
  </w:num>
  <w:num w:numId="16" w16cid:durableId="2071415267">
    <w:abstractNumId w:val="52"/>
  </w:num>
  <w:num w:numId="17" w16cid:durableId="1624077384">
    <w:abstractNumId w:val="40"/>
  </w:num>
  <w:num w:numId="18" w16cid:durableId="1105466391">
    <w:abstractNumId w:val="41"/>
  </w:num>
  <w:num w:numId="19" w16cid:durableId="85661751">
    <w:abstractNumId w:val="26"/>
  </w:num>
  <w:num w:numId="20" w16cid:durableId="1746805458">
    <w:abstractNumId w:val="33"/>
  </w:num>
  <w:num w:numId="21" w16cid:durableId="697125026">
    <w:abstractNumId w:val="35"/>
  </w:num>
  <w:num w:numId="22" w16cid:durableId="1789011611">
    <w:abstractNumId w:val="20"/>
  </w:num>
  <w:num w:numId="23" w16cid:durableId="1963727358">
    <w:abstractNumId w:val="30"/>
  </w:num>
  <w:num w:numId="24" w16cid:durableId="198322961">
    <w:abstractNumId w:val="24"/>
  </w:num>
  <w:num w:numId="25" w16cid:durableId="583338241">
    <w:abstractNumId w:val="34"/>
  </w:num>
  <w:num w:numId="26" w16cid:durableId="268245739">
    <w:abstractNumId w:val="11"/>
  </w:num>
  <w:num w:numId="27" w16cid:durableId="2006778184">
    <w:abstractNumId w:val="10"/>
  </w:num>
  <w:num w:numId="28" w16cid:durableId="1592734320">
    <w:abstractNumId w:val="46"/>
  </w:num>
  <w:num w:numId="29" w16cid:durableId="1215434290">
    <w:abstractNumId w:val="51"/>
  </w:num>
  <w:num w:numId="30" w16cid:durableId="276523948">
    <w:abstractNumId w:val="9"/>
  </w:num>
  <w:num w:numId="31" w16cid:durableId="525408363">
    <w:abstractNumId w:val="0"/>
  </w:num>
  <w:num w:numId="32" w16cid:durableId="1781298608">
    <w:abstractNumId w:val="47"/>
  </w:num>
  <w:num w:numId="33" w16cid:durableId="867526890">
    <w:abstractNumId w:val="49"/>
  </w:num>
  <w:num w:numId="34" w16cid:durableId="1689529303">
    <w:abstractNumId w:val="15"/>
  </w:num>
  <w:num w:numId="35" w16cid:durableId="736561049">
    <w:abstractNumId w:val="53"/>
  </w:num>
  <w:num w:numId="36" w16cid:durableId="1833569840">
    <w:abstractNumId w:val="48"/>
  </w:num>
  <w:num w:numId="37" w16cid:durableId="1724911272">
    <w:abstractNumId w:val="12"/>
  </w:num>
  <w:num w:numId="38" w16cid:durableId="376125386">
    <w:abstractNumId w:val="7"/>
  </w:num>
  <w:num w:numId="39" w16cid:durableId="82191198">
    <w:abstractNumId w:val="14"/>
  </w:num>
  <w:num w:numId="40" w16cid:durableId="2127044275">
    <w:abstractNumId w:val="5"/>
  </w:num>
  <w:num w:numId="41" w16cid:durableId="309986437">
    <w:abstractNumId w:val="28"/>
  </w:num>
  <w:num w:numId="42" w16cid:durableId="1030835997">
    <w:abstractNumId w:val="25"/>
  </w:num>
  <w:num w:numId="43" w16cid:durableId="1925650765">
    <w:abstractNumId w:val="45"/>
  </w:num>
  <w:num w:numId="44" w16cid:durableId="961114056">
    <w:abstractNumId w:val="29"/>
  </w:num>
  <w:num w:numId="45" w16cid:durableId="430905216">
    <w:abstractNumId w:val="8"/>
  </w:num>
  <w:num w:numId="46" w16cid:durableId="757211480">
    <w:abstractNumId w:val="44"/>
  </w:num>
  <w:num w:numId="47" w16cid:durableId="1602638692">
    <w:abstractNumId w:val="21"/>
  </w:num>
  <w:num w:numId="48" w16cid:durableId="1914581763">
    <w:abstractNumId w:val="32"/>
  </w:num>
  <w:num w:numId="49" w16cid:durableId="1720547462">
    <w:abstractNumId w:val="2"/>
  </w:num>
  <w:num w:numId="50" w16cid:durableId="1344824630">
    <w:abstractNumId w:val="3"/>
  </w:num>
  <w:num w:numId="51" w16cid:durableId="407120455">
    <w:abstractNumId w:val="18"/>
  </w:num>
  <w:num w:numId="52" w16cid:durableId="1586259657">
    <w:abstractNumId w:val="6"/>
  </w:num>
  <w:num w:numId="53" w16cid:durableId="879241856">
    <w:abstractNumId w:val="1"/>
  </w:num>
  <w:num w:numId="54" w16cid:durableId="22676925">
    <w:abstractNumId w:val="16"/>
  </w:num>
  <w:num w:numId="55" w16cid:durableId="1289510029">
    <w:abstractNumId w:val="31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CEC"/>
    <w:rsid w:val="0002482E"/>
    <w:rsid w:val="000264B0"/>
    <w:rsid w:val="000473AE"/>
    <w:rsid w:val="00050324"/>
    <w:rsid w:val="000747A0"/>
    <w:rsid w:val="000800DC"/>
    <w:rsid w:val="00097397"/>
    <w:rsid w:val="000A0150"/>
    <w:rsid w:val="000A565C"/>
    <w:rsid w:val="000B3944"/>
    <w:rsid w:val="000C6EA1"/>
    <w:rsid w:val="000D2F4A"/>
    <w:rsid w:val="000D340B"/>
    <w:rsid w:val="000E63C9"/>
    <w:rsid w:val="000E7518"/>
    <w:rsid w:val="00124FF7"/>
    <w:rsid w:val="0012653F"/>
    <w:rsid w:val="00130E9D"/>
    <w:rsid w:val="00146DE9"/>
    <w:rsid w:val="00150A6D"/>
    <w:rsid w:val="00156E19"/>
    <w:rsid w:val="00185B35"/>
    <w:rsid w:val="00185BEA"/>
    <w:rsid w:val="001A2510"/>
    <w:rsid w:val="001C6C5D"/>
    <w:rsid w:val="001F2BC8"/>
    <w:rsid w:val="001F5829"/>
    <w:rsid w:val="001F5F6B"/>
    <w:rsid w:val="00224CB0"/>
    <w:rsid w:val="00243EBC"/>
    <w:rsid w:val="00246A35"/>
    <w:rsid w:val="00271E8F"/>
    <w:rsid w:val="00284348"/>
    <w:rsid w:val="00286282"/>
    <w:rsid w:val="00291013"/>
    <w:rsid w:val="002C582E"/>
    <w:rsid w:val="002D5053"/>
    <w:rsid w:val="002F318F"/>
    <w:rsid w:val="002F51F5"/>
    <w:rsid w:val="003043EB"/>
    <w:rsid w:val="00307436"/>
    <w:rsid w:val="00312137"/>
    <w:rsid w:val="00330359"/>
    <w:rsid w:val="003363C1"/>
    <w:rsid w:val="00337004"/>
    <w:rsid w:val="0033762F"/>
    <w:rsid w:val="00350146"/>
    <w:rsid w:val="00353620"/>
    <w:rsid w:val="00354544"/>
    <w:rsid w:val="00360494"/>
    <w:rsid w:val="00366C7E"/>
    <w:rsid w:val="003818B7"/>
    <w:rsid w:val="00384EA3"/>
    <w:rsid w:val="003A39A1"/>
    <w:rsid w:val="003C2191"/>
    <w:rsid w:val="003D3501"/>
    <w:rsid w:val="003D3863"/>
    <w:rsid w:val="004110DE"/>
    <w:rsid w:val="0044085A"/>
    <w:rsid w:val="004438DC"/>
    <w:rsid w:val="00491397"/>
    <w:rsid w:val="004B21A5"/>
    <w:rsid w:val="004B3ACB"/>
    <w:rsid w:val="004E08C5"/>
    <w:rsid w:val="004E5FEE"/>
    <w:rsid w:val="004F2E29"/>
    <w:rsid w:val="005037F0"/>
    <w:rsid w:val="005122BB"/>
    <w:rsid w:val="00516A86"/>
    <w:rsid w:val="005275F6"/>
    <w:rsid w:val="00534CB6"/>
    <w:rsid w:val="00545117"/>
    <w:rsid w:val="00572102"/>
    <w:rsid w:val="00576611"/>
    <w:rsid w:val="00582445"/>
    <w:rsid w:val="005A1735"/>
    <w:rsid w:val="005C5F8A"/>
    <w:rsid w:val="005D3C2F"/>
    <w:rsid w:val="005E446F"/>
    <w:rsid w:val="005E47CA"/>
    <w:rsid w:val="005F1BB0"/>
    <w:rsid w:val="005F5F53"/>
    <w:rsid w:val="00604E06"/>
    <w:rsid w:val="00621E4E"/>
    <w:rsid w:val="00656C4D"/>
    <w:rsid w:val="006707AC"/>
    <w:rsid w:val="0068635B"/>
    <w:rsid w:val="006B6A5E"/>
    <w:rsid w:val="006D17DF"/>
    <w:rsid w:val="006E5716"/>
    <w:rsid w:val="007302B3"/>
    <w:rsid w:val="00730733"/>
    <w:rsid w:val="007309A6"/>
    <w:rsid w:val="00730E3A"/>
    <w:rsid w:val="00732CB1"/>
    <w:rsid w:val="00736AAF"/>
    <w:rsid w:val="00742FD7"/>
    <w:rsid w:val="0076262A"/>
    <w:rsid w:val="00765B2A"/>
    <w:rsid w:val="00783A34"/>
    <w:rsid w:val="007A5BBC"/>
    <w:rsid w:val="007C0A74"/>
    <w:rsid w:val="007C6B52"/>
    <w:rsid w:val="007D0C8B"/>
    <w:rsid w:val="007D16C5"/>
    <w:rsid w:val="00821B99"/>
    <w:rsid w:val="00862FE4"/>
    <w:rsid w:val="0086389A"/>
    <w:rsid w:val="0087605E"/>
    <w:rsid w:val="008941AE"/>
    <w:rsid w:val="008B1FEE"/>
    <w:rsid w:val="008D02AE"/>
    <w:rsid w:val="00903C32"/>
    <w:rsid w:val="00916B16"/>
    <w:rsid w:val="009173B9"/>
    <w:rsid w:val="0093335D"/>
    <w:rsid w:val="0093613E"/>
    <w:rsid w:val="00943026"/>
    <w:rsid w:val="00966B81"/>
    <w:rsid w:val="00973687"/>
    <w:rsid w:val="00977F79"/>
    <w:rsid w:val="00982CEC"/>
    <w:rsid w:val="0099791A"/>
    <w:rsid w:val="009C7720"/>
    <w:rsid w:val="009E68D2"/>
    <w:rsid w:val="00A143F0"/>
    <w:rsid w:val="00A2255D"/>
    <w:rsid w:val="00A23AFA"/>
    <w:rsid w:val="00A31B3E"/>
    <w:rsid w:val="00A532F3"/>
    <w:rsid w:val="00A61B6A"/>
    <w:rsid w:val="00A8489E"/>
    <w:rsid w:val="00AB02A7"/>
    <w:rsid w:val="00AC29F3"/>
    <w:rsid w:val="00AD1209"/>
    <w:rsid w:val="00AD3DE3"/>
    <w:rsid w:val="00B231E5"/>
    <w:rsid w:val="00B32867"/>
    <w:rsid w:val="00B636D9"/>
    <w:rsid w:val="00B739FB"/>
    <w:rsid w:val="00B82FB9"/>
    <w:rsid w:val="00B91755"/>
    <w:rsid w:val="00B93341"/>
    <w:rsid w:val="00BB17F2"/>
    <w:rsid w:val="00BB7FCC"/>
    <w:rsid w:val="00C02B87"/>
    <w:rsid w:val="00C4086D"/>
    <w:rsid w:val="00C55DA1"/>
    <w:rsid w:val="00C63644"/>
    <w:rsid w:val="00C913A8"/>
    <w:rsid w:val="00C971E4"/>
    <w:rsid w:val="00CA151F"/>
    <w:rsid w:val="00CA1896"/>
    <w:rsid w:val="00CB5B28"/>
    <w:rsid w:val="00CC1CBE"/>
    <w:rsid w:val="00CF5371"/>
    <w:rsid w:val="00D0323A"/>
    <w:rsid w:val="00D0559F"/>
    <w:rsid w:val="00D064B5"/>
    <w:rsid w:val="00D077E9"/>
    <w:rsid w:val="00D13159"/>
    <w:rsid w:val="00D252F9"/>
    <w:rsid w:val="00D32C85"/>
    <w:rsid w:val="00D42CB7"/>
    <w:rsid w:val="00D5413D"/>
    <w:rsid w:val="00D5650A"/>
    <w:rsid w:val="00D570A9"/>
    <w:rsid w:val="00D70D02"/>
    <w:rsid w:val="00D770C7"/>
    <w:rsid w:val="00D86945"/>
    <w:rsid w:val="00D90290"/>
    <w:rsid w:val="00D91DCD"/>
    <w:rsid w:val="00DB0B17"/>
    <w:rsid w:val="00DC2CF7"/>
    <w:rsid w:val="00DC706A"/>
    <w:rsid w:val="00DD152F"/>
    <w:rsid w:val="00DD49F8"/>
    <w:rsid w:val="00DE213F"/>
    <w:rsid w:val="00DF027C"/>
    <w:rsid w:val="00E00A32"/>
    <w:rsid w:val="00E22ACD"/>
    <w:rsid w:val="00E47014"/>
    <w:rsid w:val="00E563D3"/>
    <w:rsid w:val="00E620B0"/>
    <w:rsid w:val="00E777D5"/>
    <w:rsid w:val="00E80C8A"/>
    <w:rsid w:val="00E81B40"/>
    <w:rsid w:val="00E81ECB"/>
    <w:rsid w:val="00E828F5"/>
    <w:rsid w:val="00E9325C"/>
    <w:rsid w:val="00EA5EC5"/>
    <w:rsid w:val="00EC4F51"/>
    <w:rsid w:val="00ED7C28"/>
    <w:rsid w:val="00EF555B"/>
    <w:rsid w:val="00F027BB"/>
    <w:rsid w:val="00F11DCF"/>
    <w:rsid w:val="00F162EA"/>
    <w:rsid w:val="00F52D27"/>
    <w:rsid w:val="00F61FED"/>
    <w:rsid w:val="00F66317"/>
    <w:rsid w:val="00F83527"/>
    <w:rsid w:val="00FA6CDA"/>
    <w:rsid w:val="00FD583F"/>
    <w:rsid w:val="00FD7488"/>
    <w:rsid w:val="00FF16B4"/>
    <w:rsid w:val="00FF6EB6"/>
    <w:rsid w:val="00FF7EC9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898144"/>
  <w15:docId w15:val="{823ABABD-F4BC-4D11-B7B0-E572C4ACF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544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aliases w:val="Title"/>
    <w:basedOn w:val="Normal"/>
    <w:link w:val="Ttulo1Car"/>
    <w:uiPriority w:val="4"/>
    <w:qFormat/>
    <w:rsid w:val="008D02AE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F0D29" w:themeColor="text1"/>
      <w:kern w:val="28"/>
      <w:szCs w:val="32"/>
    </w:rPr>
  </w:style>
  <w:style w:type="paragraph" w:styleId="Ttulo2">
    <w:name w:val="heading 2"/>
    <w:aliases w:val="Subtitle"/>
    <w:basedOn w:val="Normal"/>
    <w:next w:val="Normal"/>
    <w:link w:val="Ttulo2Car"/>
    <w:uiPriority w:val="4"/>
    <w:qFormat/>
    <w:rsid w:val="008D02AE"/>
    <w:pPr>
      <w:keepNext/>
      <w:spacing w:after="240" w:line="240" w:lineRule="auto"/>
      <w:outlineLvl w:val="1"/>
    </w:pPr>
    <w:rPr>
      <w:rFonts w:asciiTheme="majorHAnsi" w:eastAsiaTheme="majorEastAsia" w:hAnsiTheme="majorHAnsi" w:cstheme="majorBidi"/>
      <w:color w:val="0F0D29" w:themeColor="text1"/>
      <w:szCs w:val="26"/>
    </w:rPr>
  </w:style>
  <w:style w:type="paragraph" w:styleId="Ttulo3">
    <w:name w:val="heading 3"/>
    <w:aliases w:val="Parrafos"/>
    <w:basedOn w:val="Normal"/>
    <w:next w:val="Normal"/>
    <w:link w:val="Ttulo3Car"/>
    <w:uiPriority w:val="5"/>
    <w:unhideWhenUsed/>
    <w:qFormat/>
    <w:rsid w:val="00821B99"/>
    <w:pPr>
      <w:keepNext/>
      <w:keepLines/>
      <w:spacing w:before="40"/>
      <w:ind w:left="720"/>
      <w:jc w:val="both"/>
      <w:outlineLvl w:val="2"/>
    </w:pPr>
    <w:rPr>
      <w:rFonts w:asciiTheme="majorHAnsi" w:eastAsiaTheme="majorEastAsia" w:hAnsiTheme="majorHAnsi" w:cstheme="majorBidi"/>
      <w:b w:val="0"/>
      <w:color w:val="0F0D29" w:themeColor="tex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aliases w:val="Title Car"/>
    <w:basedOn w:val="Fuentedeprrafopredeter"/>
    <w:link w:val="Ttulo1"/>
    <w:uiPriority w:val="4"/>
    <w:rsid w:val="008D02AE"/>
    <w:rPr>
      <w:rFonts w:asciiTheme="majorHAnsi" w:eastAsiaTheme="majorEastAsia" w:hAnsiTheme="majorHAnsi" w:cstheme="majorBidi"/>
      <w:b/>
      <w:color w:val="0F0D29" w:themeColor="text1"/>
      <w:kern w:val="28"/>
      <w:sz w:val="28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aliases w:val="Subtitle Car"/>
    <w:basedOn w:val="Fuentedeprrafopredeter"/>
    <w:link w:val="Ttulo2"/>
    <w:uiPriority w:val="4"/>
    <w:rsid w:val="008D02AE"/>
    <w:rPr>
      <w:rFonts w:asciiTheme="majorHAnsi" w:eastAsiaTheme="majorEastAsia" w:hAnsiTheme="majorHAnsi" w:cstheme="majorBidi"/>
      <w:b/>
      <w:color w:val="0F0D29" w:themeColor="text1"/>
      <w:sz w:val="28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982CEC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982CE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82CEC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982CEC"/>
    <w:rPr>
      <w:color w:val="3592C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32C85"/>
    <w:rPr>
      <w:color w:val="3592CF" w:themeColor="followedHyperlink"/>
      <w:u w:val="single"/>
    </w:rPr>
  </w:style>
  <w:style w:type="paragraph" w:styleId="Prrafodelista">
    <w:name w:val="List Paragraph"/>
    <w:basedOn w:val="Normal"/>
    <w:uiPriority w:val="34"/>
    <w:unhideWhenUsed/>
    <w:qFormat/>
    <w:rsid w:val="005122BB"/>
    <w:pPr>
      <w:ind w:left="720"/>
      <w:contextualSpacing/>
    </w:pPr>
  </w:style>
  <w:style w:type="character" w:customStyle="1" w:styleId="Ttulo3Car">
    <w:name w:val="Título 3 Car"/>
    <w:aliases w:val="Parrafos Car"/>
    <w:basedOn w:val="Fuentedeprrafopredeter"/>
    <w:link w:val="Ttulo3"/>
    <w:uiPriority w:val="5"/>
    <w:rsid w:val="00821B99"/>
    <w:rPr>
      <w:rFonts w:asciiTheme="majorHAnsi" w:eastAsiaTheme="majorEastAsia" w:hAnsiTheme="majorHAnsi" w:cstheme="majorBidi"/>
      <w:color w:val="0F0D29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63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yli%20Johana\AppData\Local\Microsoft\Office\16.0\DTS\es-ES%7bD405027B-A22D-4575-B1C2-90F5BFA361AC%7d\%7b945DC627-DD32-490D-BFCE-512EF6D673AD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8E05901B9444FF832665774D56A9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C5BA6F-221F-4F3C-A4D9-8C7BDCFD139C}"/>
      </w:docPartPr>
      <w:docPartBody>
        <w:p w:rsidR="004A224E" w:rsidRDefault="004A224E">
          <w:pPr>
            <w:pStyle w:val="6F8E05901B9444FF832665774D56A9B9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15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7B811FE14E8C498DBFEAF638D4F2DC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19DFB0-D7ED-4440-A7AB-CF0D6C741A07}"/>
      </w:docPartPr>
      <w:docPartBody>
        <w:p w:rsidR="004A224E" w:rsidRDefault="004A224E">
          <w:pPr>
            <w:pStyle w:val="7B811FE14E8C498DBFEAF638D4F2DC7E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23C9C3288DC14726A84F3FAC7A9F03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5B021D-9A98-4CCF-B899-58C496946796}"/>
      </w:docPartPr>
      <w:docPartBody>
        <w:p w:rsidR="004A224E" w:rsidRDefault="004A224E">
          <w:pPr>
            <w:pStyle w:val="23C9C3288DC14726A84F3FAC7A9F0365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24E"/>
    <w:rsid w:val="003F7F07"/>
    <w:rsid w:val="004A224E"/>
    <w:rsid w:val="007B2221"/>
    <w:rsid w:val="00A7603F"/>
    <w:rsid w:val="00B27BBF"/>
    <w:rsid w:val="00D1138E"/>
    <w:rsid w:val="00DE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6F8E05901B9444FF832665774D56A9B9">
    <w:name w:val="6F8E05901B9444FF832665774D56A9B9"/>
  </w:style>
  <w:style w:type="paragraph" w:customStyle="1" w:styleId="7B811FE14E8C498DBFEAF638D4F2DC7E">
    <w:name w:val="7B811FE14E8C498DBFEAF638D4F2DC7E"/>
  </w:style>
  <w:style w:type="paragraph" w:customStyle="1" w:styleId="23C9C3288DC14726A84F3FAC7A9F0365">
    <w:name w:val="23C9C3288DC14726A84F3FAC7A9F03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>
    <a:lnDef>
      <a:spPr/>
      <a:bodyPr/>
      <a:lstStyle/>
      <a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Valentina Murillo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524B1B-ED25-4C06-9227-C54F5CF3B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{945DC627-DD32-490D-BFCE-512EF6D673AD}tf16392850</Template>
  <TotalTime>200</TotalTime>
  <Pages>14</Pages>
  <Words>932</Words>
  <Characters>5127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Deyli Johana</dc:creator>
  <cp:keywords/>
  <cp:lastModifiedBy>Valentina Murillo</cp:lastModifiedBy>
  <cp:revision>8</cp:revision>
  <cp:lastPrinted>2006-08-01T17:47:00Z</cp:lastPrinted>
  <dcterms:created xsi:type="dcterms:W3CDTF">2020-06-22T18:23:00Z</dcterms:created>
  <dcterms:modified xsi:type="dcterms:W3CDTF">2022-06-28T02:14:00Z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