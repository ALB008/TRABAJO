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A4A8F" w14:textId="0C0004E1" w:rsidR="00D077E9" w:rsidRDefault="005B69A4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3204F20" wp14:editId="5737DB98">
            <wp:simplePos x="0" y="0"/>
            <wp:positionH relativeFrom="page">
              <wp:posOffset>-1153886</wp:posOffset>
            </wp:positionH>
            <wp:positionV relativeFrom="page">
              <wp:posOffset>3630</wp:posOffset>
            </wp:positionV>
            <wp:extent cx="10034044" cy="6689362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257" cy="6696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FD90DD" wp14:editId="77C7EE6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EEEBA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0F7A3A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8B36AD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F96D4D1" wp14:editId="786F20C7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7B7083" w14:textId="0E061E34" w:rsidR="00BC1B7D" w:rsidRPr="00D86945" w:rsidRDefault="00BC1B7D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MANUAL TÉCNICO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F96D4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3D7B7083" w14:textId="0E061E34" w:rsidR="00BC1B7D" w:rsidRPr="00D86945" w:rsidRDefault="00BC1B7D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MANUAL TÉCNICO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4BD65C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A495DBD" wp14:editId="4B9E07C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91368C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3126615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74EBF6C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36F0C87B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4F9DCD1BE3FA420886A136A9EDBF4A75"/>
              </w:placeholder>
              <w15:appearance w15:val="hidden"/>
            </w:sdtPr>
            <w:sdtEndPr/>
            <w:sdtContent>
              <w:p w14:paraId="63E2F0EB" w14:textId="43B0D3C2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EB1542">
                  <w:rPr>
                    <w:rStyle w:val="SubttuloCar"/>
                    <w:b w:val="0"/>
                    <w:noProof/>
                    <w:lang w:bidi="es-ES"/>
                  </w:rPr>
                  <w:t>26 junio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1441578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89D619F" wp14:editId="18B6BBB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E5297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9C81FC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D76E1B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4BD0E14" w14:textId="11766665" w:rsidR="00D077E9" w:rsidRDefault="00B81CC5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382BEC93CA048649CD82A3264E13B72"/>
                </w:placeholder>
                <w15:appearance w15:val="hidden"/>
              </w:sdtPr>
              <w:sdtEndPr/>
              <w:sdtContent>
                <w:r w:rsidR="00EB1542">
                  <w:rPr>
                    <w:noProof/>
                  </w:rPr>
                  <w:t>LIBRARY GESTOR</w:t>
                </w:r>
              </w:sdtContent>
            </w:sdt>
          </w:p>
          <w:p w14:paraId="73D1F9E4" w14:textId="2AADD3EA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8579C5BFC9064BCA8F1F5B07B77D88C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E76D74">
                  <w:rPr>
                    <w:noProof/>
                  </w:rPr>
                  <w:t>Valentina Murillo</w:t>
                </w:r>
              </w:sdtContent>
            </w:sdt>
          </w:p>
          <w:p w14:paraId="596C9DD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317389C" w14:textId="3B895639" w:rsidR="00AB02A7" w:rsidRDefault="00AB02A7" w:rsidP="005B69A4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5A01AD" wp14:editId="1EBD92B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F55CA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08CCF2C" w14:textId="77777777" w:rsidR="005B69A4" w:rsidRDefault="005B69A4" w:rsidP="005B69A4">
      <w:pPr>
        <w:pStyle w:val="Contenido"/>
        <w:outlineLvl w:val="1"/>
        <w:rPr>
          <w:noProof/>
        </w:rPr>
      </w:pPr>
    </w:p>
    <w:p w14:paraId="44F4BB91" w14:textId="6BC6DF77" w:rsidR="005B69A4" w:rsidRDefault="005B69A4" w:rsidP="005B69A4">
      <w:pPr>
        <w:pStyle w:val="Ttulo3"/>
        <w:jc w:val="center"/>
        <w:rPr>
          <w:noProof/>
        </w:rPr>
      </w:pPr>
      <w:bookmarkStart w:id="0" w:name="_Toc43132608"/>
      <w:bookmarkStart w:id="1" w:name="_Toc43134322"/>
      <w:bookmarkStart w:id="2" w:name="_Toc43138924"/>
      <w:bookmarkStart w:id="3" w:name="_Toc43283067"/>
      <w:r>
        <w:rPr>
          <w:noProof/>
        </w:rPr>
        <w:t xml:space="preserve">MANUAL TÉCNICO </w:t>
      </w:r>
      <w:bookmarkEnd w:id="0"/>
      <w:bookmarkEnd w:id="1"/>
      <w:bookmarkEnd w:id="2"/>
      <w:bookmarkEnd w:id="3"/>
      <w:r w:rsidR="00EB1542">
        <w:rPr>
          <w:noProof/>
        </w:rPr>
        <w:t>LIBRARY GESTOR</w:t>
      </w:r>
    </w:p>
    <w:p w14:paraId="7BCC8409" w14:textId="77777777" w:rsidR="005B69A4" w:rsidRDefault="005B69A4" w:rsidP="005B69A4">
      <w:pPr>
        <w:pStyle w:val="Ttulo3"/>
        <w:jc w:val="center"/>
        <w:rPr>
          <w:noProof/>
        </w:rPr>
      </w:pPr>
    </w:p>
    <w:p w14:paraId="6FF24FB8" w14:textId="77777777" w:rsidR="005B69A4" w:rsidRDefault="005B69A4" w:rsidP="005B69A4">
      <w:pPr>
        <w:pStyle w:val="Ttulo3"/>
        <w:ind w:left="0"/>
        <w:rPr>
          <w:noProof/>
        </w:rPr>
      </w:pPr>
    </w:p>
    <w:p w14:paraId="3DE928D3" w14:textId="77777777" w:rsidR="005B69A4" w:rsidRDefault="005B69A4" w:rsidP="005B69A4"/>
    <w:p w14:paraId="34CFFE8B" w14:textId="77777777" w:rsidR="005B69A4" w:rsidRDefault="005B69A4" w:rsidP="005B69A4"/>
    <w:p w14:paraId="2A64F6CF" w14:textId="77777777" w:rsidR="005B69A4" w:rsidRPr="005A1735" w:rsidRDefault="005B69A4" w:rsidP="005B69A4"/>
    <w:p w14:paraId="7E5D34A5" w14:textId="77777777" w:rsidR="005B69A4" w:rsidRDefault="005B69A4" w:rsidP="005B69A4">
      <w:pPr>
        <w:pStyle w:val="Ttulo3"/>
        <w:jc w:val="center"/>
        <w:rPr>
          <w:noProof/>
        </w:rPr>
      </w:pPr>
    </w:p>
    <w:p w14:paraId="58B988CA" w14:textId="77777777" w:rsidR="005B69A4" w:rsidRDefault="005B69A4" w:rsidP="005B69A4">
      <w:pPr>
        <w:pStyle w:val="Ttulo3"/>
        <w:ind w:left="0"/>
        <w:rPr>
          <w:noProof/>
        </w:rPr>
      </w:pPr>
    </w:p>
    <w:p w14:paraId="5A70C450" w14:textId="3DA26540" w:rsidR="005B69A4" w:rsidRDefault="00E76D74" w:rsidP="005B69A4">
      <w:pPr>
        <w:pStyle w:val="Ttulo3"/>
        <w:jc w:val="center"/>
        <w:rPr>
          <w:noProof/>
        </w:rPr>
      </w:pPr>
      <w:r>
        <w:rPr>
          <w:noProof/>
        </w:rPr>
        <w:t>Valentina Murillo</w:t>
      </w:r>
    </w:p>
    <w:p w14:paraId="33282A39" w14:textId="77777777" w:rsidR="005B69A4" w:rsidRDefault="005B69A4" w:rsidP="005B69A4">
      <w:pPr>
        <w:pStyle w:val="Ttulo3"/>
        <w:jc w:val="center"/>
        <w:rPr>
          <w:noProof/>
        </w:rPr>
      </w:pPr>
    </w:p>
    <w:p w14:paraId="26E89B89" w14:textId="77777777" w:rsidR="005B69A4" w:rsidRDefault="005B69A4" w:rsidP="005B69A4">
      <w:pPr>
        <w:pStyle w:val="Ttulo3"/>
        <w:jc w:val="center"/>
        <w:rPr>
          <w:noProof/>
        </w:rPr>
      </w:pPr>
    </w:p>
    <w:p w14:paraId="44A38D8B" w14:textId="77777777" w:rsidR="005B69A4" w:rsidRDefault="005B69A4" w:rsidP="005B69A4"/>
    <w:p w14:paraId="5179DEDE" w14:textId="77777777" w:rsidR="005B69A4" w:rsidRDefault="005B69A4" w:rsidP="005B69A4"/>
    <w:p w14:paraId="4B67CE87" w14:textId="77777777" w:rsidR="005B69A4" w:rsidRDefault="005B69A4" w:rsidP="005B69A4"/>
    <w:p w14:paraId="686AEFC0" w14:textId="77777777" w:rsidR="005B69A4" w:rsidRDefault="005B69A4" w:rsidP="005B69A4"/>
    <w:p w14:paraId="697C895D" w14:textId="77777777" w:rsidR="005B69A4" w:rsidRPr="005A1735" w:rsidRDefault="005B69A4" w:rsidP="005B69A4"/>
    <w:p w14:paraId="69AEB536" w14:textId="77777777" w:rsidR="005B69A4" w:rsidRDefault="005B69A4" w:rsidP="005B69A4">
      <w:pPr>
        <w:pStyle w:val="Ttulo3"/>
        <w:jc w:val="center"/>
        <w:rPr>
          <w:noProof/>
        </w:rPr>
      </w:pPr>
    </w:p>
    <w:p w14:paraId="6E6ABF31" w14:textId="77777777" w:rsidR="005B69A4" w:rsidRDefault="005B69A4" w:rsidP="005B69A4">
      <w:pPr>
        <w:pStyle w:val="Ttulo3"/>
        <w:jc w:val="center"/>
        <w:rPr>
          <w:noProof/>
        </w:rPr>
      </w:pPr>
      <w:bookmarkStart w:id="4" w:name="_Toc43132614"/>
      <w:bookmarkStart w:id="5" w:name="_Toc43134328"/>
      <w:bookmarkStart w:id="6" w:name="_Toc43138930"/>
      <w:bookmarkStart w:id="7" w:name="_Toc43283073"/>
      <w:r>
        <w:rPr>
          <w:noProof/>
        </w:rPr>
        <w:t>Instructores</w:t>
      </w:r>
      <w:bookmarkEnd w:id="4"/>
      <w:bookmarkEnd w:id="5"/>
      <w:bookmarkEnd w:id="6"/>
      <w:bookmarkEnd w:id="7"/>
    </w:p>
    <w:p w14:paraId="1035AE32" w14:textId="77777777" w:rsidR="005B69A4" w:rsidRDefault="005B69A4" w:rsidP="005B69A4">
      <w:pPr>
        <w:pStyle w:val="Ttulo3"/>
        <w:jc w:val="center"/>
        <w:rPr>
          <w:noProof/>
        </w:rPr>
      </w:pPr>
      <w:bookmarkStart w:id="8" w:name="_Toc43132615"/>
      <w:bookmarkStart w:id="9" w:name="_Toc43134329"/>
      <w:bookmarkStart w:id="10" w:name="_Toc43138931"/>
      <w:bookmarkStart w:id="11" w:name="_Toc43283074"/>
      <w:r>
        <w:rPr>
          <w:noProof/>
        </w:rPr>
        <w:t>Edilfredo Pineda Flórez</w:t>
      </w:r>
      <w:bookmarkEnd w:id="8"/>
      <w:bookmarkEnd w:id="9"/>
      <w:bookmarkEnd w:id="10"/>
      <w:bookmarkEnd w:id="11"/>
    </w:p>
    <w:p w14:paraId="76685D26" w14:textId="77777777" w:rsidR="005B69A4" w:rsidRDefault="005B69A4" w:rsidP="005B69A4">
      <w:pPr>
        <w:pStyle w:val="Ttulo3"/>
        <w:jc w:val="center"/>
        <w:rPr>
          <w:noProof/>
        </w:rPr>
      </w:pPr>
      <w:bookmarkStart w:id="12" w:name="_Toc43132616"/>
      <w:bookmarkStart w:id="13" w:name="_Toc43134330"/>
      <w:bookmarkStart w:id="14" w:name="_Toc43138932"/>
      <w:bookmarkStart w:id="15" w:name="_Toc43283075"/>
      <w:r>
        <w:rPr>
          <w:noProof/>
        </w:rPr>
        <w:t>Aharon Alexander Aguas Navarro</w:t>
      </w:r>
      <w:bookmarkEnd w:id="12"/>
      <w:bookmarkEnd w:id="13"/>
      <w:bookmarkEnd w:id="14"/>
      <w:bookmarkEnd w:id="15"/>
    </w:p>
    <w:p w14:paraId="1B2C1819" w14:textId="54AB4BC8" w:rsidR="005B69A4" w:rsidRDefault="005B69A4" w:rsidP="00EB1542">
      <w:pPr>
        <w:pStyle w:val="Ttulo3"/>
        <w:jc w:val="center"/>
        <w:rPr>
          <w:noProof/>
          <w:lang w:val="en-US"/>
        </w:rPr>
      </w:pPr>
      <w:bookmarkStart w:id="16" w:name="_Toc43132617"/>
      <w:bookmarkStart w:id="17" w:name="_Toc43134331"/>
      <w:bookmarkStart w:id="18" w:name="_Toc43138933"/>
      <w:bookmarkStart w:id="19" w:name="_Toc43283076"/>
      <w:r w:rsidRPr="003363C1">
        <w:rPr>
          <w:noProof/>
          <w:lang w:val="en-US"/>
        </w:rPr>
        <w:t>Edwin Alexander Patiño</w:t>
      </w:r>
      <w:bookmarkEnd w:id="16"/>
      <w:bookmarkEnd w:id="17"/>
      <w:bookmarkEnd w:id="18"/>
      <w:bookmarkEnd w:id="19"/>
    </w:p>
    <w:p w14:paraId="4A872952" w14:textId="77777777" w:rsidR="00EB1542" w:rsidRPr="00EB1542" w:rsidRDefault="00EB1542" w:rsidP="00EB1542">
      <w:pPr>
        <w:rPr>
          <w:lang w:val="en-US"/>
        </w:rPr>
      </w:pPr>
    </w:p>
    <w:p w14:paraId="05A54529" w14:textId="77777777" w:rsidR="005B69A4" w:rsidRDefault="005B69A4" w:rsidP="005B69A4">
      <w:pPr>
        <w:pStyle w:val="Ttulo3"/>
        <w:jc w:val="center"/>
        <w:rPr>
          <w:noProof/>
          <w:lang w:val="en-US"/>
        </w:rPr>
      </w:pPr>
    </w:p>
    <w:p w14:paraId="305AF3B6" w14:textId="77777777" w:rsidR="005B69A4" w:rsidRDefault="005B69A4" w:rsidP="005B69A4">
      <w:pPr>
        <w:rPr>
          <w:lang w:val="en-US"/>
        </w:rPr>
      </w:pPr>
    </w:p>
    <w:p w14:paraId="2C446157" w14:textId="77777777" w:rsidR="005B69A4" w:rsidRDefault="005B69A4" w:rsidP="005B69A4">
      <w:pPr>
        <w:rPr>
          <w:lang w:val="en-US"/>
        </w:rPr>
      </w:pPr>
    </w:p>
    <w:p w14:paraId="56570060" w14:textId="77777777" w:rsidR="005B69A4" w:rsidRDefault="005B69A4" w:rsidP="005B69A4">
      <w:pPr>
        <w:rPr>
          <w:lang w:val="en-US"/>
        </w:rPr>
      </w:pPr>
    </w:p>
    <w:p w14:paraId="62B63E70" w14:textId="77777777" w:rsidR="005B69A4" w:rsidRDefault="005B69A4" w:rsidP="005B69A4">
      <w:pPr>
        <w:rPr>
          <w:lang w:val="en-US"/>
        </w:rPr>
      </w:pPr>
    </w:p>
    <w:p w14:paraId="0486272F" w14:textId="77777777" w:rsidR="005B69A4" w:rsidRDefault="005B69A4" w:rsidP="005B69A4">
      <w:pPr>
        <w:rPr>
          <w:lang w:val="en-US"/>
        </w:rPr>
      </w:pPr>
    </w:p>
    <w:p w14:paraId="2999D70B" w14:textId="49A1BD95" w:rsidR="005B69A4" w:rsidRDefault="005B69A4" w:rsidP="005B69A4">
      <w:pPr>
        <w:rPr>
          <w:lang w:val="en-US"/>
        </w:rPr>
      </w:pPr>
    </w:p>
    <w:p w14:paraId="5CF2EBCC" w14:textId="08ED823D" w:rsidR="000B0EEC" w:rsidRDefault="000B0EEC" w:rsidP="005B69A4">
      <w:pPr>
        <w:rPr>
          <w:lang w:val="en-US"/>
        </w:rPr>
      </w:pPr>
    </w:p>
    <w:p w14:paraId="1AAA0979" w14:textId="77777777" w:rsidR="000B0EEC" w:rsidRPr="00821B99" w:rsidRDefault="000B0EEC" w:rsidP="005B69A4">
      <w:pPr>
        <w:rPr>
          <w:lang w:val="en-US"/>
        </w:rPr>
      </w:pPr>
    </w:p>
    <w:p w14:paraId="0DDB97D7" w14:textId="77777777" w:rsidR="005B69A4" w:rsidRDefault="005B69A4" w:rsidP="005B69A4">
      <w:pPr>
        <w:pStyle w:val="Ttulo3"/>
        <w:jc w:val="left"/>
        <w:rPr>
          <w:noProof/>
        </w:rPr>
      </w:pPr>
      <w:bookmarkStart w:id="20" w:name="_Toc43132619"/>
      <w:bookmarkStart w:id="21" w:name="_Toc43134333"/>
      <w:bookmarkStart w:id="22" w:name="_Toc43138935"/>
      <w:bookmarkStart w:id="23" w:name="_Toc43283078"/>
      <w:r>
        <w:rPr>
          <w:noProof/>
        </w:rPr>
        <w:t>SERVICIO NACIONAL DE APRENDIZAJE</w:t>
      </w:r>
    </w:p>
    <w:p w14:paraId="3C5CDA96" w14:textId="77777777" w:rsidR="005B69A4" w:rsidRPr="005A1735" w:rsidRDefault="005B69A4" w:rsidP="005B69A4">
      <w:pPr>
        <w:ind w:left="72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5A1735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CENTRO TEXTIL Y DE GESTIÓN INDUSTRIAL</w:t>
      </w:r>
    </w:p>
    <w:p w14:paraId="513A9145" w14:textId="77777777" w:rsidR="005B69A4" w:rsidRPr="005A1735" w:rsidRDefault="005B69A4" w:rsidP="005B69A4">
      <w:pPr>
        <w:ind w:left="72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5A1735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ANÁLISIS Y DESARROLLO DE SISTEMAS DE INFORMACIÓN</w:t>
      </w:r>
    </w:p>
    <w:p w14:paraId="4EE3E9AB" w14:textId="77777777" w:rsidR="005B69A4" w:rsidRDefault="005B69A4" w:rsidP="005B69A4">
      <w:pPr>
        <w:pStyle w:val="Ttulo3"/>
        <w:jc w:val="left"/>
        <w:rPr>
          <w:noProof/>
        </w:rPr>
      </w:pPr>
      <w:r>
        <w:rPr>
          <w:noProof/>
        </w:rPr>
        <w:t>MEDELLÍN</w:t>
      </w:r>
    </w:p>
    <w:p w14:paraId="18882AA7" w14:textId="0A19E4A7" w:rsidR="005B69A4" w:rsidRDefault="005B69A4" w:rsidP="005B69A4">
      <w:pPr>
        <w:pStyle w:val="Ttulo3"/>
        <w:jc w:val="left"/>
        <w:rPr>
          <w:noProof/>
        </w:rPr>
      </w:pPr>
      <w:r>
        <w:rPr>
          <w:noProof/>
        </w:rPr>
        <w:t>202</w:t>
      </w:r>
      <w:bookmarkEnd w:id="20"/>
      <w:bookmarkEnd w:id="21"/>
      <w:bookmarkEnd w:id="22"/>
      <w:bookmarkEnd w:id="23"/>
      <w:r w:rsidR="00E76D74">
        <w:rPr>
          <w:noProof/>
        </w:rPr>
        <w:t>2</w:t>
      </w:r>
    </w:p>
    <w:p w14:paraId="540A36BB" w14:textId="26E29381" w:rsidR="005B69A4" w:rsidRDefault="005B69A4" w:rsidP="005B69A4"/>
    <w:p w14:paraId="01D10160" w14:textId="77777777" w:rsidR="008431A8" w:rsidRDefault="00D344F1" w:rsidP="008431A8">
      <w:pPr>
        <w:pStyle w:val="TtuloTDC"/>
        <w:jc w:val="center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sdt>
      <w:sdtPr>
        <w:rPr>
          <w:rFonts w:ascii="Times New Roman" w:eastAsia="Calibri" w:hAnsi="Times New Roman" w:cs="Calibri"/>
          <w:b/>
          <w:color w:val="auto"/>
          <w:sz w:val="24"/>
          <w:szCs w:val="22"/>
          <w:lang w:val="es-ES" w:eastAsia="en-US"/>
        </w:rPr>
        <w:id w:val="11492573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szCs w:val="24"/>
        </w:rPr>
      </w:sdtEndPr>
      <w:sdtContent>
        <w:p w14:paraId="264530BE" w14:textId="79746844" w:rsidR="008431A8" w:rsidRDefault="008431A8" w:rsidP="008431A8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476BA74A" w14:textId="61873809" w:rsidR="008431A8" w:rsidRPr="00FD2225" w:rsidRDefault="008431A8" w:rsidP="00FD2225">
          <w:pPr>
            <w:pStyle w:val="TDC1"/>
            <w:rPr>
              <w:rFonts w:asciiTheme="minorHAnsi" w:eastAsiaTheme="minorEastAsia" w:hAnsiTheme="minorHAnsi" w:cstheme="minorHAns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43240526" w:history="1">
            <w:r w:rsidRPr="00FD2225">
              <w:rPr>
                <w:rStyle w:val="Hipervnculo"/>
                <w:rFonts w:asciiTheme="minorHAnsi" w:hAnsiTheme="minorHAnsi" w:cstheme="minorHAnsi"/>
              </w:rPr>
              <w:t>Introduccion</w: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tab/>
            </w:r>
            <w:r w:rsidR="00250147">
              <w:rPr>
                <w:rStyle w:val="Hipervnculo"/>
                <w:rFonts w:asciiTheme="minorHAnsi" w:hAnsiTheme="minorHAnsi" w:cstheme="minorHAnsi"/>
                <w:webHidden/>
              </w:rPr>
              <w:t xml:space="preserve"> </w: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fldChar w:fldCharType="begin"/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instrText xml:space="preserve"> PAGEREF _Toc43240526 \h </w:instrTex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fldChar w:fldCharType="separate"/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t>4</w: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AD648C5" w14:textId="5C847B9E" w:rsidR="00FD2225" w:rsidRDefault="008431A8" w:rsidP="00FD2225">
          <w:pPr>
            <w:spacing w:after="200"/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Cs/>
            </w:rPr>
            <w:fldChar w:fldCharType="end"/>
          </w:r>
          <w:r w:rsidR="00FD2225" w:rsidRPr="00FD2225">
            <w:rPr>
              <w:b w:val="0"/>
              <w:bCs/>
              <w:noProof/>
              <w:color w:val="auto"/>
              <w:sz w:val="24"/>
              <w:szCs w:val="24"/>
            </w:rPr>
            <w:t>Obejtivos específicos</w:t>
          </w:r>
          <w:r w:rsidR="00FD2225">
            <w:rPr>
              <w:b w:val="0"/>
              <w:bCs/>
              <w:noProof/>
              <w:color w:val="auto"/>
              <w:sz w:val="24"/>
              <w:szCs w:val="24"/>
            </w:rPr>
            <w:t>…………………………………………………………………………………………………………………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 </w:t>
          </w:r>
          <w:r w:rsidR="00FD2225">
            <w:rPr>
              <w:b w:val="0"/>
              <w:bCs/>
              <w:noProof/>
              <w:color w:val="auto"/>
              <w:sz w:val="24"/>
              <w:szCs w:val="24"/>
            </w:rPr>
            <w:t>4</w:t>
          </w:r>
        </w:p>
        <w:p w14:paraId="1F81AA0D" w14:textId="00BCA992" w:rsidR="00FD2225" w:rsidRPr="00FD2225" w:rsidRDefault="00FD2225" w:rsidP="00FD2225">
          <w:pPr>
            <w:spacing w:after="200"/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>Alcance……………………………………………………………………………………………………………………………………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.. 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4</w:t>
          </w:r>
        </w:p>
        <w:p w14:paraId="4A0F2878" w14:textId="5DD1B827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 w:rsidRPr="00FD2225">
            <w:rPr>
              <w:b w:val="0"/>
              <w:bCs/>
              <w:noProof/>
              <w:color w:val="auto"/>
              <w:sz w:val="24"/>
              <w:szCs w:val="24"/>
            </w:rPr>
            <w:t>Procedimiento para el uso del software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……………………………………………………………………………………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 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4</w:t>
          </w:r>
        </w:p>
        <w:p w14:paraId="4A60D948" w14:textId="0C6EA16F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ab/>
            <w:t>Requisitos minimos……………………………………………………………………………………………………….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 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4</w:t>
          </w:r>
        </w:p>
        <w:p w14:paraId="22FB7576" w14:textId="226B2464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ab/>
          </w:r>
          <w:r>
            <w:rPr>
              <w:b w:val="0"/>
              <w:bCs/>
              <w:noProof/>
              <w:color w:val="auto"/>
              <w:sz w:val="24"/>
              <w:szCs w:val="24"/>
            </w:rPr>
            <w:tab/>
            <w:t>Hardware…………………………………………………………………………………………………………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.. 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4</w:t>
          </w:r>
        </w:p>
        <w:p w14:paraId="039F5B55" w14:textId="2581177A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ab/>
          </w:r>
          <w:r>
            <w:rPr>
              <w:b w:val="0"/>
              <w:bCs/>
              <w:noProof/>
              <w:color w:val="auto"/>
              <w:sz w:val="24"/>
              <w:szCs w:val="24"/>
            </w:rPr>
            <w:tab/>
            <w:t>Software……………………………………………………………………………………………………………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. 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4</w:t>
          </w:r>
        </w:p>
        <w:p w14:paraId="1F8ECAE4" w14:textId="41F949FC" w:rsidR="00250147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>Instalación y configuración………………………………………………………………………………………………………</w:t>
          </w:r>
          <w:r w:rsidR="00250147">
            <w:rPr>
              <w:b w:val="0"/>
              <w:bCs/>
              <w:noProof/>
              <w:color w:val="auto"/>
              <w:sz w:val="24"/>
              <w:szCs w:val="24"/>
            </w:rPr>
            <w:t xml:space="preserve">.. 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5</w:t>
          </w:r>
        </w:p>
        <w:p w14:paraId="3666E30F" w14:textId="034A6361" w:rsidR="00250147" w:rsidRDefault="00250147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>Descripción de la base de datos………………………………………………………………………………………………… 10</w:t>
          </w:r>
        </w:p>
        <w:p w14:paraId="4FFA69DB" w14:textId="1CA275D2" w:rsidR="008431A8" w:rsidRPr="00FD2225" w:rsidRDefault="00B81CC5" w:rsidP="008431A8">
          <w:pPr>
            <w:rPr>
              <w:rFonts w:ascii="Times New Roman" w:eastAsia="Calibri" w:hAnsi="Times New Roman" w:cs="Calibri"/>
              <w:b w:val="0"/>
              <w:bCs/>
              <w:color w:val="auto"/>
              <w:sz w:val="24"/>
              <w:szCs w:val="24"/>
            </w:rPr>
          </w:pPr>
        </w:p>
      </w:sdtContent>
    </w:sdt>
    <w:p w14:paraId="47BA623F" w14:textId="5871D744" w:rsidR="008431A8" w:rsidRDefault="008431A8" w:rsidP="00AB02A7">
      <w:pPr>
        <w:spacing w:after="200"/>
        <w:rPr>
          <w:noProof/>
        </w:rPr>
      </w:pPr>
    </w:p>
    <w:p w14:paraId="225C2ADD" w14:textId="44E52DFC" w:rsidR="00FD2225" w:rsidRDefault="00FD2225" w:rsidP="00AB02A7">
      <w:pPr>
        <w:spacing w:after="200"/>
        <w:rPr>
          <w:noProof/>
        </w:rPr>
      </w:pPr>
    </w:p>
    <w:p w14:paraId="27220440" w14:textId="5F09CDB6" w:rsidR="00FD2225" w:rsidRDefault="00FD2225" w:rsidP="00AB02A7">
      <w:pPr>
        <w:spacing w:after="200"/>
        <w:rPr>
          <w:noProof/>
        </w:rPr>
      </w:pPr>
    </w:p>
    <w:p w14:paraId="16259D61" w14:textId="3C13590C" w:rsidR="00FD2225" w:rsidRDefault="00FD2225" w:rsidP="00AB02A7">
      <w:pPr>
        <w:spacing w:after="200"/>
        <w:rPr>
          <w:noProof/>
        </w:rPr>
      </w:pPr>
    </w:p>
    <w:p w14:paraId="4D4BEDC9" w14:textId="74EE1C58" w:rsidR="00FD2225" w:rsidRDefault="00FD2225" w:rsidP="00AB02A7">
      <w:pPr>
        <w:spacing w:after="200"/>
        <w:rPr>
          <w:noProof/>
        </w:rPr>
      </w:pPr>
    </w:p>
    <w:p w14:paraId="6DC2647C" w14:textId="5595E773" w:rsidR="00FD2225" w:rsidRDefault="00FD2225" w:rsidP="00AB02A7">
      <w:pPr>
        <w:spacing w:after="200"/>
        <w:rPr>
          <w:noProof/>
        </w:rPr>
      </w:pPr>
    </w:p>
    <w:p w14:paraId="72DD1119" w14:textId="25E5E29F" w:rsidR="00FD2225" w:rsidRDefault="00FD2225" w:rsidP="00AB02A7">
      <w:pPr>
        <w:spacing w:after="200"/>
        <w:rPr>
          <w:noProof/>
        </w:rPr>
      </w:pPr>
    </w:p>
    <w:p w14:paraId="7F33AF05" w14:textId="7CCE5B08" w:rsidR="00FD2225" w:rsidRDefault="00FD2225" w:rsidP="00AB02A7">
      <w:pPr>
        <w:spacing w:after="200"/>
        <w:rPr>
          <w:noProof/>
        </w:rPr>
      </w:pPr>
    </w:p>
    <w:p w14:paraId="13874ACE" w14:textId="484D6EEB" w:rsidR="00FD2225" w:rsidRDefault="00FD2225" w:rsidP="00AB02A7">
      <w:pPr>
        <w:spacing w:after="200"/>
        <w:rPr>
          <w:noProof/>
        </w:rPr>
      </w:pPr>
    </w:p>
    <w:p w14:paraId="5DA4FC0B" w14:textId="1D662790" w:rsidR="00FD2225" w:rsidRDefault="00FD2225" w:rsidP="00AB02A7">
      <w:pPr>
        <w:spacing w:after="200"/>
        <w:rPr>
          <w:noProof/>
        </w:rPr>
      </w:pPr>
    </w:p>
    <w:p w14:paraId="73087290" w14:textId="261FE172" w:rsidR="00FD2225" w:rsidRDefault="00FD2225" w:rsidP="00AB02A7">
      <w:pPr>
        <w:spacing w:after="200"/>
        <w:rPr>
          <w:noProof/>
        </w:rPr>
      </w:pPr>
    </w:p>
    <w:p w14:paraId="301891E1" w14:textId="39A138CF" w:rsidR="00FD2225" w:rsidRDefault="00FD2225" w:rsidP="00AB02A7">
      <w:pPr>
        <w:spacing w:after="200"/>
        <w:rPr>
          <w:noProof/>
        </w:rPr>
      </w:pPr>
    </w:p>
    <w:p w14:paraId="790D2F64" w14:textId="09E01980" w:rsidR="00FD2225" w:rsidRDefault="00FD2225" w:rsidP="00AB02A7">
      <w:pPr>
        <w:spacing w:after="200"/>
        <w:rPr>
          <w:noProof/>
        </w:rPr>
      </w:pPr>
    </w:p>
    <w:p w14:paraId="753EF4E0" w14:textId="0B452A1E" w:rsidR="00FD2225" w:rsidRDefault="00FD2225" w:rsidP="00AB02A7">
      <w:pPr>
        <w:spacing w:after="200"/>
        <w:rPr>
          <w:noProof/>
        </w:rPr>
      </w:pPr>
    </w:p>
    <w:p w14:paraId="776D745F" w14:textId="3D16588C" w:rsidR="00FD2225" w:rsidRDefault="00FD2225" w:rsidP="00AB02A7">
      <w:pPr>
        <w:spacing w:after="200"/>
        <w:rPr>
          <w:noProof/>
        </w:rPr>
      </w:pPr>
    </w:p>
    <w:p w14:paraId="5E693D07" w14:textId="77777777" w:rsidR="00FD2225" w:rsidRDefault="00FD2225" w:rsidP="00AB02A7">
      <w:pPr>
        <w:spacing w:after="200"/>
        <w:rPr>
          <w:noProof/>
        </w:rPr>
      </w:pPr>
    </w:p>
    <w:p w14:paraId="2AEC9893" w14:textId="54BBE7D9" w:rsidR="00D344F1" w:rsidRDefault="00D344F1" w:rsidP="008431A8">
      <w:pPr>
        <w:spacing w:after="200"/>
        <w:ind w:left="4320"/>
        <w:rPr>
          <w:noProof/>
        </w:rPr>
      </w:pPr>
      <w:r>
        <w:rPr>
          <w:noProof/>
        </w:rPr>
        <w:lastRenderedPageBreak/>
        <w:t>Introducción</w:t>
      </w:r>
      <w:r>
        <w:rPr>
          <w:noProof/>
        </w:rPr>
        <w:tab/>
      </w:r>
    </w:p>
    <w:p w14:paraId="766C267C" w14:textId="45FA1695" w:rsidR="00D344F1" w:rsidRPr="00C53307" w:rsidRDefault="00D344F1" w:rsidP="00D344F1">
      <w:pPr>
        <w:spacing w:after="200"/>
        <w:rPr>
          <w:b w:val="0"/>
          <w:bCs/>
          <w:noProof/>
          <w:sz w:val="24"/>
          <w:szCs w:val="24"/>
        </w:rPr>
      </w:pPr>
      <w:r w:rsidRPr="00C53307">
        <w:rPr>
          <w:b w:val="0"/>
          <w:bCs/>
          <w:noProof/>
          <w:sz w:val="24"/>
          <w:szCs w:val="24"/>
        </w:rPr>
        <w:t xml:space="preserve">El presente manual está diseñado para dar a </w:t>
      </w:r>
      <w:r w:rsidR="00C53307" w:rsidRPr="00C53307">
        <w:rPr>
          <w:b w:val="0"/>
          <w:bCs/>
          <w:noProof/>
          <w:sz w:val="24"/>
          <w:szCs w:val="24"/>
        </w:rPr>
        <w:t>conocer</w:t>
      </w:r>
      <w:r w:rsidRPr="00C53307">
        <w:rPr>
          <w:b w:val="0"/>
          <w:bCs/>
          <w:noProof/>
          <w:sz w:val="24"/>
          <w:szCs w:val="24"/>
        </w:rPr>
        <w:t xml:space="preserve"> el correcto uso del software </w:t>
      </w:r>
      <w:r w:rsidR="00C53307" w:rsidRPr="00C53307">
        <w:rPr>
          <w:b w:val="0"/>
          <w:bCs/>
          <w:noProof/>
          <w:sz w:val="24"/>
          <w:szCs w:val="24"/>
        </w:rPr>
        <w:t>“</w:t>
      </w:r>
      <w:r w:rsidR="00E76D74">
        <w:rPr>
          <w:b w:val="0"/>
          <w:bCs/>
          <w:noProof/>
          <w:sz w:val="24"/>
          <w:szCs w:val="24"/>
        </w:rPr>
        <w:t>Library Gestor</w:t>
      </w:r>
      <w:r w:rsidR="00C53307" w:rsidRPr="00C53307">
        <w:rPr>
          <w:b w:val="0"/>
          <w:bCs/>
          <w:noProof/>
          <w:sz w:val="24"/>
          <w:szCs w:val="24"/>
        </w:rPr>
        <w:t>”</w:t>
      </w:r>
      <w:r w:rsidRPr="00C53307">
        <w:rPr>
          <w:b w:val="0"/>
          <w:bCs/>
          <w:noProof/>
          <w:sz w:val="24"/>
          <w:szCs w:val="24"/>
        </w:rPr>
        <w:t xml:space="preserve"> el cual fue diseñado para una fac</w:t>
      </w:r>
      <w:r w:rsidR="00C53307" w:rsidRPr="00C53307">
        <w:rPr>
          <w:b w:val="0"/>
          <w:bCs/>
          <w:noProof/>
          <w:sz w:val="24"/>
          <w:szCs w:val="24"/>
        </w:rPr>
        <w:t>í</w:t>
      </w:r>
      <w:r w:rsidRPr="00C53307">
        <w:rPr>
          <w:b w:val="0"/>
          <w:bCs/>
          <w:noProof/>
          <w:sz w:val="24"/>
          <w:szCs w:val="24"/>
        </w:rPr>
        <w:t>l gesti</w:t>
      </w:r>
      <w:r w:rsidR="00C53307" w:rsidRPr="00C53307">
        <w:rPr>
          <w:b w:val="0"/>
          <w:bCs/>
          <w:noProof/>
          <w:sz w:val="24"/>
          <w:szCs w:val="24"/>
        </w:rPr>
        <w:t>ó</w:t>
      </w:r>
      <w:r w:rsidRPr="00C53307">
        <w:rPr>
          <w:b w:val="0"/>
          <w:bCs/>
          <w:noProof/>
          <w:sz w:val="24"/>
          <w:szCs w:val="24"/>
        </w:rPr>
        <w:t>n de</w:t>
      </w:r>
      <w:r w:rsidR="00E76D74">
        <w:rPr>
          <w:b w:val="0"/>
          <w:bCs/>
          <w:noProof/>
          <w:sz w:val="24"/>
          <w:szCs w:val="24"/>
        </w:rPr>
        <w:t xml:space="preserve"> la</w:t>
      </w:r>
      <w:r w:rsidRPr="00C53307">
        <w:rPr>
          <w:b w:val="0"/>
          <w:bCs/>
          <w:noProof/>
          <w:sz w:val="24"/>
          <w:szCs w:val="24"/>
        </w:rPr>
        <w:t xml:space="preserve"> informaci</w:t>
      </w:r>
      <w:r w:rsidR="00C53307" w:rsidRPr="00C53307">
        <w:rPr>
          <w:b w:val="0"/>
          <w:bCs/>
          <w:noProof/>
          <w:sz w:val="24"/>
          <w:szCs w:val="24"/>
        </w:rPr>
        <w:t>ó</w:t>
      </w:r>
      <w:r w:rsidRPr="00C53307">
        <w:rPr>
          <w:b w:val="0"/>
          <w:bCs/>
          <w:noProof/>
          <w:sz w:val="24"/>
          <w:szCs w:val="24"/>
        </w:rPr>
        <w:t xml:space="preserve">n </w:t>
      </w:r>
      <w:r w:rsidR="00E76D74">
        <w:rPr>
          <w:b w:val="0"/>
          <w:bCs/>
          <w:noProof/>
          <w:sz w:val="24"/>
          <w:szCs w:val="24"/>
        </w:rPr>
        <w:t>en una biblioteca</w:t>
      </w:r>
      <w:r w:rsidRPr="00C53307">
        <w:rPr>
          <w:b w:val="0"/>
          <w:bCs/>
          <w:noProof/>
          <w:sz w:val="24"/>
          <w:szCs w:val="24"/>
        </w:rPr>
        <w:t>.</w:t>
      </w:r>
    </w:p>
    <w:p w14:paraId="71B76524" w14:textId="23B01383" w:rsidR="00C53307" w:rsidRDefault="00C53307" w:rsidP="00D344F1">
      <w:pPr>
        <w:spacing w:after="200"/>
        <w:rPr>
          <w:noProof/>
          <w:sz w:val="24"/>
          <w:szCs w:val="24"/>
        </w:rPr>
      </w:pPr>
    </w:p>
    <w:p w14:paraId="34E93EC4" w14:textId="3C5E168C" w:rsidR="00C53307" w:rsidRDefault="00C53307" w:rsidP="00FD2225">
      <w:pPr>
        <w:spacing w:after="200"/>
        <w:ind w:left="3600"/>
        <w:rPr>
          <w:noProof/>
          <w:szCs w:val="28"/>
        </w:rPr>
      </w:pPr>
      <w:r w:rsidRPr="00C53307">
        <w:rPr>
          <w:noProof/>
          <w:szCs w:val="28"/>
        </w:rPr>
        <w:t xml:space="preserve">Obejtivos específicos </w:t>
      </w:r>
    </w:p>
    <w:p w14:paraId="0093BE06" w14:textId="5C2892D0" w:rsidR="00C53307" w:rsidRDefault="009721DF" w:rsidP="00C53307">
      <w:pPr>
        <w:pStyle w:val="Prrafodelista"/>
        <w:numPr>
          <w:ilvl w:val="0"/>
          <w:numId w:val="1"/>
        </w:numPr>
        <w:spacing w:after="200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Especificar el procedimiento para el uso del software.</w:t>
      </w:r>
    </w:p>
    <w:p w14:paraId="57E260A1" w14:textId="023D90A1" w:rsidR="009721DF" w:rsidRDefault="009721DF" w:rsidP="00C53307">
      <w:pPr>
        <w:pStyle w:val="Prrafodelista"/>
        <w:numPr>
          <w:ilvl w:val="0"/>
          <w:numId w:val="1"/>
        </w:numPr>
        <w:spacing w:after="200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Mostrar los requisitos necesarios del dispositivo para un optimo funcionamiento con el software</w:t>
      </w:r>
      <w:r w:rsidR="009B2CBC">
        <w:rPr>
          <w:b w:val="0"/>
          <w:bCs/>
          <w:noProof/>
          <w:sz w:val="24"/>
          <w:szCs w:val="24"/>
        </w:rPr>
        <w:t>.</w:t>
      </w:r>
    </w:p>
    <w:p w14:paraId="70F2BD57" w14:textId="0EE2308E" w:rsidR="009721DF" w:rsidRDefault="009721DF" w:rsidP="00C53307">
      <w:pPr>
        <w:pStyle w:val="Prrafodelista"/>
        <w:numPr>
          <w:ilvl w:val="0"/>
          <w:numId w:val="1"/>
        </w:numPr>
        <w:spacing w:after="200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Indicar l</w:t>
      </w:r>
      <w:r w:rsidR="009B2CBC">
        <w:rPr>
          <w:b w:val="0"/>
          <w:bCs/>
          <w:noProof/>
          <w:sz w:val="24"/>
          <w:szCs w:val="24"/>
        </w:rPr>
        <w:t>as herramientas utilizadas para la creacion del sistema.</w:t>
      </w:r>
    </w:p>
    <w:p w14:paraId="166D76AE" w14:textId="006EB972" w:rsidR="009B2CBC" w:rsidRDefault="009B2CBC" w:rsidP="009B2CBC">
      <w:pPr>
        <w:pStyle w:val="Prrafodelista"/>
        <w:spacing w:after="200"/>
        <w:rPr>
          <w:b w:val="0"/>
          <w:bCs/>
          <w:noProof/>
          <w:sz w:val="24"/>
          <w:szCs w:val="24"/>
        </w:rPr>
      </w:pPr>
    </w:p>
    <w:p w14:paraId="32CD01CA" w14:textId="721ED587" w:rsidR="009B2CBC" w:rsidRDefault="009B2CBC" w:rsidP="009B2CBC">
      <w:pPr>
        <w:pStyle w:val="Prrafodelista"/>
        <w:spacing w:after="200"/>
        <w:ind w:left="4320"/>
        <w:rPr>
          <w:noProof/>
          <w:szCs w:val="28"/>
        </w:rPr>
      </w:pPr>
      <w:r>
        <w:rPr>
          <w:noProof/>
          <w:szCs w:val="28"/>
        </w:rPr>
        <w:t xml:space="preserve">       </w:t>
      </w:r>
      <w:r w:rsidRPr="009B2CBC">
        <w:rPr>
          <w:noProof/>
          <w:szCs w:val="28"/>
        </w:rPr>
        <w:t>Alcance</w:t>
      </w:r>
    </w:p>
    <w:p w14:paraId="23F28F0F" w14:textId="4748D888" w:rsidR="009B2CBC" w:rsidRDefault="009B2CBC" w:rsidP="009B2CBC">
      <w:pPr>
        <w:pStyle w:val="Prrafodelista"/>
        <w:spacing w:after="200"/>
        <w:rPr>
          <w:noProof/>
          <w:sz w:val="24"/>
          <w:szCs w:val="24"/>
        </w:rPr>
      </w:pPr>
    </w:p>
    <w:p w14:paraId="160A27C9" w14:textId="39B20740" w:rsidR="009B2CBC" w:rsidRPr="009B2CB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 xml:space="preserve">Implementar el software en diferentes colegios </w:t>
      </w:r>
      <w:r w:rsidR="00E76D74">
        <w:rPr>
          <w:b w:val="0"/>
          <w:bCs/>
          <w:noProof/>
          <w:sz w:val="24"/>
          <w:szCs w:val="24"/>
        </w:rPr>
        <w:t xml:space="preserve">y bibliotecas </w:t>
      </w:r>
      <w:r>
        <w:rPr>
          <w:b w:val="0"/>
          <w:bCs/>
          <w:noProof/>
          <w:sz w:val="24"/>
          <w:szCs w:val="24"/>
        </w:rPr>
        <w:t>en la area petropolitana.</w:t>
      </w:r>
    </w:p>
    <w:p w14:paraId="02E292BF" w14:textId="77777777" w:rsidR="009B2CBC" w:rsidRDefault="009B2CBC" w:rsidP="009B2CBC">
      <w:pPr>
        <w:spacing w:after="200"/>
        <w:rPr>
          <w:b w:val="0"/>
          <w:bCs/>
          <w:noProof/>
          <w:sz w:val="24"/>
          <w:szCs w:val="24"/>
        </w:rPr>
      </w:pPr>
    </w:p>
    <w:p w14:paraId="50A7B81D" w14:textId="045DA20C" w:rsidR="009B2CBC" w:rsidRDefault="009B2CBC" w:rsidP="009B2CBC">
      <w:p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 xml:space="preserve">                                                       </w:t>
      </w:r>
      <w:r w:rsidRPr="009B2CBC">
        <w:rPr>
          <w:noProof/>
          <w:szCs w:val="28"/>
        </w:rPr>
        <w:t xml:space="preserve">Procedimiento para el uso del software </w:t>
      </w:r>
    </w:p>
    <w:p w14:paraId="171E60F5" w14:textId="6ED7FC91" w:rsidR="009B2CBC" w:rsidRDefault="009B2CBC" w:rsidP="009B2CBC">
      <w:pPr>
        <w:spacing w:after="200"/>
        <w:rPr>
          <w:noProof/>
          <w:szCs w:val="28"/>
        </w:rPr>
      </w:pPr>
      <w:r>
        <w:rPr>
          <w:noProof/>
          <w:szCs w:val="28"/>
        </w:rPr>
        <w:t xml:space="preserve">         Requisitos minimos</w:t>
      </w:r>
    </w:p>
    <w:p w14:paraId="3C385C7A" w14:textId="0BA9C787" w:rsidR="009B2CBC" w:rsidRDefault="009B2CBC" w:rsidP="009B2CBC">
      <w:pPr>
        <w:pStyle w:val="Prrafodelista"/>
        <w:spacing w:after="200"/>
        <w:ind w:left="1440"/>
        <w:rPr>
          <w:noProof/>
          <w:sz w:val="24"/>
          <w:szCs w:val="24"/>
        </w:rPr>
      </w:pPr>
      <w:r w:rsidRPr="009B2CBC">
        <w:rPr>
          <w:noProof/>
          <w:sz w:val="24"/>
          <w:szCs w:val="24"/>
        </w:rPr>
        <w:t>Hardware</w:t>
      </w:r>
    </w:p>
    <w:p w14:paraId="0B58419D" w14:textId="3BE647CA" w:rsidR="009B2CBC" w:rsidRPr="009B2CB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Procesador: 2.10GHz</w:t>
      </w:r>
    </w:p>
    <w:p w14:paraId="0C5CDED6" w14:textId="2855B156" w:rsidR="009B2CBC" w:rsidRPr="009B2CB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RAM:2GB</w:t>
      </w:r>
    </w:p>
    <w:p w14:paraId="7A810AE7" w14:textId="7FC2C263" w:rsidR="009B2CBC" w:rsidRPr="00D3787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Disco duro: 1GB</w:t>
      </w:r>
    </w:p>
    <w:p w14:paraId="6DA85868" w14:textId="0D8300F1" w:rsidR="00D3787C" w:rsidRPr="00D3787C" w:rsidRDefault="00D3787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Conexión estable a internet, preferiblemente internet por cable.</w:t>
      </w:r>
    </w:p>
    <w:p w14:paraId="75C7C855" w14:textId="0C5D5A38" w:rsidR="00D3787C" w:rsidRDefault="00D3787C" w:rsidP="00D3787C">
      <w:pPr>
        <w:pStyle w:val="Prrafodelista"/>
        <w:spacing w:after="200"/>
        <w:ind w:left="1440"/>
        <w:rPr>
          <w:b w:val="0"/>
          <w:bCs/>
          <w:noProof/>
          <w:sz w:val="24"/>
          <w:szCs w:val="24"/>
        </w:rPr>
      </w:pPr>
    </w:p>
    <w:p w14:paraId="745ADB33" w14:textId="471E385B" w:rsidR="00D3787C" w:rsidRDefault="00D3787C" w:rsidP="00D3787C">
      <w:pPr>
        <w:pStyle w:val="Prrafodelista"/>
        <w:spacing w:after="200"/>
        <w:ind w:left="1440"/>
        <w:rPr>
          <w:noProof/>
          <w:sz w:val="24"/>
          <w:szCs w:val="24"/>
        </w:rPr>
      </w:pPr>
      <w:r w:rsidRPr="00D3787C">
        <w:rPr>
          <w:noProof/>
          <w:sz w:val="24"/>
          <w:szCs w:val="24"/>
        </w:rPr>
        <w:t>Software</w:t>
      </w:r>
    </w:p>
    <w:p w14:paraId="6D64DCFD" w14:textId="4AE286EB" w:rsidR="00D3787C" w:rsidRPr="00D3787C" w:rsidRDefault="00D3787C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Sistema operativo: Windows 7 en adelante.</w:t>
      </w:r>
    </w:p>
    <w:p w14:paraId="6F5EBE88" w14:textId="111645B0" w:rsidR="00D3787C" w:rsidRPr="001E58FB" w:rsidRDefault="00D3787C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XAMPP</w:t>
      </w:r>
    </w:p>
    <w:p w14:paraId="4F07441D" w14:textId="4DEA8729" w:rsidR="001E58FB" w:rsidRPr="00994E37" w:rsidRDefault="001E58FB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Git</w:t>
      </w:r>
    </w:p>
    <w:p w14:paraId="39501EB7" w14:textId="78FC098F" w:rsidR="00994E37" w:rsidRPr="00D3787C" w:rsidRDefault="00994E37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Composer</w:t>
      </w:r>
    </w:p>
    <w:p w14:paraId="0EA271C5" w14:textId="7807BBC4" w:rsidR="00D3787C" w:rsidRPr="00994E37" w:rsidRDefault="00D3787C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  <w:lang w:val="en-US"/>
        </w:rPr>
      </w:pPr>
      <w:r w:rsidRPr="00D3787C">
        <w:rPr>
          <w:b w:val="0"/>
          <w:bCs/>
          <w:noProof/>
          <w:sz w:val="24"/>
          <w:szCs w:val="24"/>
          <w:lang w:val="en-US"/>
        </w:rPr>
        <w:t>Navegador web</w:t>
      </w:r>
    </w:p>
    <w:p w14:paraId="364226AB" w14:textId="5E081A5C" w:rsidR="00994E37" w:rsidRDefault="00994E37" w:rsidP="00994E37">
      <w:pPr>
        <w:spacing w:after="200"/>
        <w:rPr>
          <w:noProof/>
          <w:szCs w:val="28"/>
          <w:lang w:val="en-US"/>
        </w:rPr>
      </w:pPr>
    </w:p>
    <w:p w14:paraId="77E82A76" w14:textId="20B1F86A" w:rsidR="00994E37" w:rsidRDefault="00994E37" w:rsidP="00994E37">
      <w:pPr>
        <w:spacing w:after="200"/>
        <w:rPr>
          <w:noProof/>
          <w:szCs w:val="28"/>
          <w:lang w:val="en-US"/>
        </w:rPr>
      </w:pPr>
    </w:p>
    <w:p w14:paraId="6693C49C" w14:textId="3E491DAF" w:rsidR="00994E37" w:rsidRDefault="00994E37" w:rsidP="00994E37">
      <w:pPr>
        <w:spacing w:after="200"/>
        <w:rPr>
          <w:noProof/>
          <w:szCs w:val="28"/>
          <w:lang w:val="en-US"/>
        </w:rPr>
      </w:pPr>
    </w:p>
    <w:p w14:paraId="160495D3" w14:textId="77777777" w:rsidR="00EB1542" w:rsidRPr="00994E37" w:rsidRDefault="00EB1542" w:rsidP="00994E37">
      <w:pPr>
        <w:spacing w:after="200"/>
        <w:rPr>
          <w:noProof/>
          <w:szCs w:val="28"/>
          <w:lang w:val="en-US"/>
        </w:rPr>
      </w:pPr>
    </w:p>
    <w:p w14:paraId="25CA331B" w14:textId="7838F761" w:rsidR="00873B66" w:rsidRDefault="00D3787C" w:rsidP="00D3787C">
      <w:pPr>
        <w:spacing w:after="200"/>
        <w:rPr>
          <w:noProof/>
          <w:szCs w:val="28"/>
          <w:lang w:val="en-US"/>
        </w:rPr>
      </w:pPr>
      <w:r>
        <w:rPr>
          <w:noProof/>
          <w:szCs w:val="28"/>
          <w:lang w:val="en-US"/>
        </w:rPr>
        <w:lastRenderedPageBreak/>
        <w:t>Instalacion y configuración</w:t>
      </w:r>
    </w:p>
    <w:p w14:paraId="3C774364" w14:textId="77777777" w:rsidR="001E58FB" w:rsidRDefault="001E58FB" w:rsidP="00D3787C">
      <w:pPr>
        <w:spacing w:after="200"/>
        <w:rPr>
          <w:noProof/>
          <w:szCs w:val="28"/>
          <w:lang w:val="en-US"/>
        </w:rPr>
      </w:pPr>
    </w:p>
    <w:p w14:paraId="508C3546" w14:textId="20B347F4" w:rsidR="00873B66" w:rsidRDefault="00873B66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w:t xml:space="preserve">Primeramente debemos de descargar la carpeta del proyecto desde github. Para esto entramos en la pagina web de github </w:t>
      </w:r>
      <w:hyperlink r:id="rId10" w:history="1">
        <w:r w:rsidRPr="002F4027">
          <w:rPr>
            <w:rStyle w:val="Hipervnculo"/>
            <w:b w:val="0"/>
            <w:bCs/>
            <w:noProof/>
            <w:sz w:val="24"/>
            <w:szCs w:val="24"/>
            <w:lang w:val="es-MX"/>
          </w:rPr>
          <w:t>https://github.com</w:t>
        </w:r>
      </w:hyperlink>
      <w:r>
        <w:rPr>
          <w:b w:val="0"/>
          <w:bCs/>
          <w:noProof/>
          <w:sz w:val="24"/>
          <w:szCs w:val="24"/>
          <w:lang w:val="es-MX"/>
        </w:rPr>
        <w:t xml:space="preserve"> y buscamos el usuario ALB008</w:t>
      </w:r>
    </w:p>
    <w:p w14:paraId="18DC14F7" w14:textId="514CB296" w:rsidR="00873B66" w:rsidRDefault="00873B66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B3B0C8" wp14:editId="721615EA">
                <wp:simplePos x="0" y="0"/>
                <wp:positionH relativeFrom="column">
                  <wp:posOffset>3660140</wp:posOffset>
                </wp:positionH>
                <wp:positionV relativeFrom="paragraph">
                  <wp:posOffset>96520</wp:posOffset>
                </wp:positionV>
                <wp:extent cx="292100" cy="69850"/>
                <wp:effectExtent l="0" t="19050" r="31750" b="44450"/>
                <wp:wrapNone/>
                <wp:docPr id="43" name="Flecha: a la der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162FD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3" o:spid="_x0000_s1026" type="#_x0000_t13" style="position:absolute;margin-left:288.2pt;margin-top:7.6pt;width:23pt;height: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C741E79" wp14:editId="52BC6C41">
                <wp:simplePos x="0" y="0"/>
                <wp:positionH relativeFrom="column">
                  <wp:posOffset>7361940</wp:posOffset>
                </wp:positionH>
                <wp:positionV relativeFrom="paragraph">
                  <wp:posOffset>356700</wp:posOffset>
                </wp:positionV>
                <wp:extent cx="360" cy="360"/>
                <wp:effectExtent l="38100" t="38100" r="57150" b="5715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202B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2" o:spid="_x0000_s1026" type="#_x0000_t75" style="position:absolute;margin-left:579pt;margin-top:27.4pt;width:1.4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HgXUS3VAQAAmwQAABAAAAAAAAAA&#10;AAAAAAAA0gMAAGRycy9pbmsvaW5rMS54bWxQSwECLQAUAAYACAAAACEAK1EiG90AAAALAQAADwAA&#10;AAAAAAAAAAAAAADVBQAAZHJzL2Rvd25yZXYueG1sUEsBAi0AFAAGAAgAAAAhAHkYvJ2/AAAAIQEA&#10;ABkAAAAAAAAAAAAAAAAA3wYAAGRycy9fcmVscy9lMm9Eb2MueG1sLnJlbHNQSwUGAAAAAAYABgB4&#10;AQAA1QcAAAAA&#10;">
                <v:imagedata r:id="rId12" o:title=""/>
              </v:shape>
            </w:pict>
          </mc:Fallback>
        </mc:AlternateContent>
      </w:r>
      <w:r w:rsidRPr="00873B66">
        <w:rPr>
          <w:b w:val="0"/>
          <w:bCs/>
          <w:noProof/>
          <w:sz w:val="24"/>
          <w:szCs w:val="24"/>
          <w:lang w:val="es-MX"/>
        </w:rPr>
        <w:drawing>
          <wp:inline distT="0" distB="0" distL="0" distR="0" wp14:anchorId="520066D3" wp14:editId="5A7FA347">
            <wp:extent cx="6027420" cy="275601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8588" cy="27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58E5" w14:textId="10D664D4" w:rsidR="00804EDB" w:rsidRDefault="00804ED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w:t>Desde el apartado de Users entramos en el perfil</w:t>
      </w:r>
    </w:p>
    <w:p w14:paraId="538F7B5B" w14:textId="0EAD797D" w:rsidR="00804EDB" w:rsidRDefault="00804ED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68605D" wp14:editId="5F332E5C">
                <wp:simplePos x="0" y="0"/>
                <wp:positionH relativeFrom="column">
                  <wp:posOffset>355600</wp:posOffset>
                </wp:positionH>
                <wp:positionV relativeFrom="paragraph">
                  <wp:posOffset>1967865</wp:posOffset>
                </wp:positionV>
                <wp:extent cx="292100" cy="69850"/>
                <wp:effectExtent l="0" t="19050" r="31750" b="44450"/>
                <wp:wrapNone/>
                <wp:docPr id="46" name="Flecha: a la der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E8E9A" id="Flecha: a la derecha 46" o:spid="_x0000_s1026" type="#_x0000_t13" style="position:absolute;margin-left:28pt;margin-top:154.95pt;width:23pt;height:5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150413" wp14:editId="48681917">
                <wp:simplePos x="0" y="0"/>
                <wp:positionH relativeFrom="column">
                  <wp:posOffset>1450340</wp:posOffset>
                </wp:positionH>
                <wp:positionV relativeFrom="paragraph">
                  <wp:posOffset>737235</wp:posOffset>
                </wp:positionV>
                <wp:extent cx="292100" cy="69850"/>
                <wp:effectExtent l="0" t="19050" r="31750" b="44450"/>
                <wp:wrapNone/>
                <wp:docPr id="45" name="Flecha: a l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F0030" id="Flecha: a la derecha 45" o:spid="_x0000_s1026" type="#_x0000_t13" style="position:absolute;margin-left:114.2pt;margin-top:58.05pt;width:23pt;height:5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" adj="19017" fillcolor="red" strokecolor="red" strokeweight="2pt"/>
            </w:pict>
          </mc:Fallback>
        </mc:AlternateContent>
      </w:r>
      <w:r w:rsidRPr="00804EDB">
        <w:rPr>
          <w:b w:val="0"/>
          <w:bCs/>
          <w:noProof/>
          <w:sz w:val="24"/>
          <w:szCs w:val="24"/>
          <w:lang w:val="es-MX"/>
        </w:rPr>
        <w:drawing>
          <wp:inline distT="0" distB="0" distL="0" distR="0" wp14:anchorId="447D35A6" wp14:editId="5A091E8A">
            <wp:extent cx="5556250" cy="2216150"/>
            <wp:effectExtent l="0" t="0" r="635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03" t="-1138" r="7394" b="21693"/>
                    <a:stretch/>
                  </pic:blipFill>
                  <pic:spPr bwMode="auto">
                    <a:xfrm>
                      <a:off x="0" y="0"/>
                      <a:ext cx="555625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6BE8" w14:textId="697E89A0" w:rsidR="00804EDB" w:rsidRDefault="00804ED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826FEC" wp14:editId="475E8506">
                <wp:simplePos x="0" y="0"/>
                <wp:positionH relativeFrom="column">
                  <wp:posOffset>1526540</wp:posOffset>
                </wp:positionH>
                <wp:positionV relativeFrom="paragraph">
                  <wp:posOffset>1580515</wp:posOffset>
                </wp:positionV>
                <wp:extent cx="292100" cy="69850"/>
                <wp:effectExtent l="0" t="19050" r="31750" b="44450"/>
                <wp:wrapNone/>
                <wp:docPr id="50" name="Flecha: a la der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3377C" id="Flecha: a la derecha 50" o:spid="_x0000_s1026" type="#_x0000_t13" style="position:absolute;margin-left:120.2pt;margin-top:124.45pt;width:23pt;height: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1BA3D4" wp14:editId="34760E5C">
                <wp:simplePos x="0" y="0"/>
                <wp:positionH relativeFrom="column">
                  <wp:posOffset>2123440</wp:posOffset>
                </wp:positionH>
                <wp:positionV relativeFrom="paragraph">
                  <wp:posOffset>1028065</wp:posOffset>
                </wp:positionV>
                <wp:extent cx="292100" cy="69850"/>
                <wp:effectExtent l="0" t="19050" r="31750" b="44450"/>
                <wp:wrapNone/>
                <wp:docPr id="49" name="Flecha: a l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D8FC9" id="Flecha: a la derecha 49" o:spid="_x0000_s1026" type="#_x0000_t13" style="position:absolute;margin-left:167.2pt;margin-top:80.95pt;width:23pt;height: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w:t>Posteriormente al estar en el perfil desde el apartado de “Repositories” ingresamos en el repositorio de  “TRABAJO” para desde allí descargar el proyecto</w:t>
      </w:r>
      <w:r w:rsidRPr="00804EDB">
        <w:rPr>
          <w:b w:val="0"/>
          <w:bCs/>
          <w:noProof/>
          <w:sz w:val="24"/>
          <w:szCs w:val="24"/>
          <w:lang w:val="es-MX"/>
        </w:rPr>
        <w:drawing>
          <wp:inline distT="0" distB="0" distL="0" distR="0" wp14:anchorId="06F9B21B" wp14:editId="0157F256">
            <wp:extent cx="6371590" cy="268986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BA62" w14:textId="6A6513B9" w:rsidR="001E58FB" w:rsidRDefault="001E58F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</w:p>
    <w:p w14:paraId="42B27D0B" w14:textId="507616B9" w:rsidR="001E58FB" w:rsidRDefault="001E58F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w:t>En el repositorio damos click en el boton verde que dice “Code” y copiamos la url, para mayor facilidad al lado del link encontramos un boton que lo copiara automaticamente en el portapapeles</w:t>
      </w:r>
    </w:p>
    <w:p w14:paraId="797A2A00" w14:textId="4B7E5846" w:rsidR="001E58FB" w:rsidRDefault="001E58F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4A1772" wp14:editId="6932589C">
                <wp:simplePos x="0" y="0"/>
                <wp:positionH relativeFrom="rightMargin">
                  <wp:posOffset>-196850</wp:posOffset>
                </wp:positionH>
                <wp:positionV relativeFrom="paragraph">
                  <wp:posOffset>1751965</wp:posOffset>
                </wp:positionV>
                <wp:extent cx="292100" cy="69850"/>
                <wp:effectExtent l="19050" t="19050" r="12700" b="44450"/>
                <wp:wrapNone/>
                <wp:docPr id="53" name="Flecha: a la der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B13D5" id="Flecha: a la derecha 53" o:spid="_x0000_s1026" type="#_x0000_t13" style="position:absolute;margin-left:-15.5pt;margin-top:137.95pt;width:23pt;height:5.5pt;rotation:180;z-index:25170432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" adj="19017" fillcolor="red" strokecolor="red" strokeweight="2pt">
                <w10:wrap anchorx="margin"/>
              </v:shape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C5210C" wp14:editId="7F050B1D">
                <wp:simplePos x="0" y="0"/>
                <wp:positionH relativeFrom="column">
                  <wp:posOffset>6308090</wp:posOffset>
                </wp:positionH>
                <wp:positionV relativeFrom="paragraph">
                  <wp:posOffset>878840</wp:posOffset>
                </wp:positionV>
                <wp:extent cx="292100" cy="69850"/>
                <wp:effectExtent l="19050" t="19050" r="12700" b="44450"/>
                <wp:wrapNone/>
                <wp:docPr id="52" name="Flecha: a la der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C12" id="Flecha: a la derecha 52" o:spid="_x0000_s1026" type="#_x0000_t13" style="position:absolute;margin-left:496.7pt;margin-top:69.2pt;width:23pt;height:5.5pt;rotation:18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" adj="19017" fillcolor="red" strokecolor="red" strokeweight="2pt"/>
            </w:pict>
          </mc:Fallback>
        </mc:AlternateContent>
      </w:r>
      <w:r w:rsidRPr="001E58FB">
        <w:rPr>
          <w:b w:val="0"/>
          <w:bCs/>
          <w:noProof/>
          <w:sz w:val="24"/>
          <w:szCs w:val="24"/>
          <w:lang w:val="es-MX"/>
        </w:rPr>
        <w:drawing>
          <wp:inline distT="0" distB="0" distL="0" distR="0" wp14:anchorId="452A3858" wp14:editId="382E9828">
            <wp:extent cx="6371590" cy="2853055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5C15" w14:textId="403D86F2" w:rsidR="001E58FB" w:rsidRDefault="001E58FB" w:rsidP="00D3787C">
      <w:pPr>
        <w:spacing w:after="200"/>
        <w:rPr>
          <w:b w:val="0"/>
          <w:bCs/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w:t>Luego de esto procedemos a copiar el proyecto en nuestro PC</w:t>
      </w:r>
    </w:p>
    <w:p w14:paraId="11084802" w14:textId="5D7811A8" w:rsidR="00D3787C" w:rsidRDefault="001E58FB" w:rsidP="003666E8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s-MX"/>
        </w:rPr>
        <w:t>Para ello nos dirimos a nuestro explorador de archivos y nos ubicamos el la carpeta de htdocs</w:t>
      </w:r>
      <w:r w:rsidR="003666E8">
        <w:rPr>
          <w:b w:val="0"/>
          <w:bCs/>
          <w:noProof/>
          <w:sz w:val="24"/>
          <w:szCs w:val="24"/>
          <w:lang w:val="es-MX"/>
        </w:rPr>
        <w:t xml:space="preserve"> que se encuentra en la</w:t>
      </w:r>
      <w:r w:rsidR="00D3787C">
        <w:rPr>
          <w:b w:val="0"/>
          <w:bCs/>
          <w:noProof/>
          <w:sz w:val="24"/>
          <w:szCs w:val="24"/>
          <w:lang w:val="es-MX"/>
        </w:rPr>
        <w:t xml:space="preserve"> siguiente direccion: “</w:t>
      </w:r>
      <w:r w:rsidR="00D3787C" w:rsidRPr="00D3787C">
        <w:rPr>
          <w:b w:val="0"/>
          <w:bCs/>
          <w:sz w:val="24"/>
          <w:szCs w:val="24"/>
        </w:rPr>
        <w:t>C:\</w:t>
      </w:r>
      <w:r w:rsidR="00D3787C">
        <w:rPr>
          <w:b w:val="0"/>
          <w:bCs/>
          <w:sz w:val="24"/>
          <w:szCs w:val="24"/>
        </w:rPr>
        <w:t xml:space="preserve">xampp” </w:t>
      </w:r>
    </w:p>
    <w:p w14:paraId="624A37C4" w14:textId="4B71A2D3" w:rsidR="003666E8" w:rsidRDefault="003666E8" w:rsidP="003666E8">
      <w:pPr>
        <w:spacing w:after="200"/>
        <w:rPr>
          <w:b w:val="0"/>
          <w:bCs/>
          <w:sz w:val="24"/>
          <w:szCs w:val="24"/>
        </w:rPr>
      </w:pPr>
      <w:r w:rsidRPr="003666E8"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56E21907" wp14:editId="3AE7032D">
            <wp:extent cx="5395428" cy="2812024"/>
            <wp:effectExtent l="0" t="0" r="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4B72" w14:textId="5501E348" w:rsidR="003666E8" w:rsidRDefault="003666E8" w:rsidP="003666E8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Al ubicar la carpeta le damos click derecho, y la abrimos con Git Bash o con el símbolo del sistema</w:t>
      </w:r>
    </w:p>
    <w:p w14:paraId="4479343F" w14:textId="2F0F1614" w:rsidR="003666E8" w:rsidRDefault="003666E8" w:rsidP="003666E8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C9BC91" wp14:editId="7B69016A">
                <wp:simplePos x="0" y="0"/>
                <wp:positionH relativeFrom="column">
                  <wp:posOffset>-245110</wp:posOffset>
                </wp:positionH>
                <wp:positionV relativeFrom="paragraph">
                  <wp:posOffset>1052830</wp:posOffset>
                </wp:positionV>
                <wp:extent cx="292100" cy="69850"/>
                <wp:effectExtent l="0" t="19050" r="31750" b="44450"/>
                <wp:wrapNone/>
                <wp:docPr id="57" name="Flecha: a la der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52215" id="Flecha: a la derecha 57" o:spid="_x0000_s1026" type="#_x0000_t13" style="position:absolute;margin-left:-19.3pt;margin-top:82.9pt;width:23pt;height:5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736078" wp14:editId="1B065E46">
                <wp:simplePos x="0" y="0"/>
                <wp:positionH relativeFrom="column">
                  <wp:posOffset>-232410</wp:posOffset>
                </wp:positionH>
                <wp:positionV relativeFrom="paragraph">
                  <wp:posOffset>627380</wp:posOffset>
                </wp:positionV>
                <wp:extent cx="292100" cy="69850"/>
                <wp:effectExtent l="0" t="19050" r="31750" b="44450"/>
                <wp:wrapNone/>
                <wp:docPr id="56" name="Flecha: a la der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6F270" id="Flecha: a la derecha 56" o:spid="_x0000_s1026" type="#_x0000_t13" style="position:absolute;margin-left:-18.3pt;margin-top:49.4pt;width:23pt;height:5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" adj="19017" fillcolor="red" strokecolor="red" strokeweight="2pt"/>
            </w:pict>
          </mc:Fallback>
        </mc:AlternateContent>
      </w:r>
      <w:r w:rsidRPr="003666E8">
        <w:rPr>
          <w:b w:val="0"/>
          <w:bCs/>
          <w:noProof/>
          <w:sz w:val="24"/>
          <w:szCs w:val="24"/>
        </w:rPr>
        <w:drawing>
          <wp:inline distT="0" distB="0" distL="0" distR="0" wp14:anchorId="5EFE97B5" wp14:editId="680EEF57">
            <wp:extent cx="2354784" cy="1653683"/>
            <wp:effectExtent l="0" t="0" r="762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D707" w14:textId="61CCDFB9" w:rsidR="003666E8" w:rsidRDefault="00BD16BA" w:rsidP="003666E8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Al abrir la consola nos aseguramos de que la dirección sea correcta y procedemos a copiar el siguiente código, pegando la url del proyecto con click derecho</w:t>
      </w:r>
    </w:p>
    <w:p w14:paraId="245A82DD" w14:textId="02976528" w:rsidR="00BD16BA" w:rsidRDefault="00BD16BA" w:rsidP="003666E8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B814C9" wp14:editId="1DE68E25">
                <wp:simplePos x="0" y="0"/>
                <wp:positionH relativeFrom="column">
                  <wp:posOffset>-156210</wp:posOffset>
                </wp:positionH>
                <wp:positionV relativeFrom="paragraph">
                  <wp:posOffset>323850</wp:posOffset>
                </wp:positionV>
                <wp:extent cx="292100" cy="69850"/>
                <wp:effectExtent l="0" t="19050" r="31750" b="44450"/>
                <wp:wrapNone/>
                <wp:docPr id="60" name="Flecha: a la der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0B15A" id="Flecha: a la derecha 60" o:spid="_x0000_s1026" type="#_x0000_t13" style="position:absolute;margin-left:-12.3pt;margin-top:25.5pt;width:23pt;height:5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519D57" wp14:editId="70F6A027">
                <wp:simplePos x="0" y="0"/>
                <wp:positionH relativeFrom="column">
                  <wp:posOffset>2529840</wp:posOffset>
                </wp:positionH>
                <wp:positionV relativeFrom="paragraph">
                  <wp:posOffset>171449</wp:posOffset>
                </wp:positionV>
                <wp:extent cx="292100" cy="69850"/>
                <wp:effectExtent l="19050" t="19050" r="12700" b="44450"/>
                <wp:wrapNone/>
                <wp:docPr id="59" name="Flecha: a la der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967BD" id="Flecha: a la derecha 59" o:spid="_x0000_s1026" type="#_x0000_t13" style="position:absolute;margin-left:199.2pt;margin-top:13.5pt;width:23pt;height:5.5pt;rotation:18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" adj="19017" fillcolor="red" strokecolor="red" strokeweight="2pt"/>
            </w:pict>
          </mc:Fallback>
        </mc:AlternateContent>
      </w:r>
      <w:r w:rsidRPr="00BD16BA">
        <w:rPr>
          <w:b w:val="0"/>
          <w:bCs/>
          <w:noProof/>
          <w:sz w:val="24"/>
          <w:szCs w:val="24"/>
        </w:rPr>
        <w:drawing>
          <wp:inline distT="0" distB="0" distL="0" distR="0" wp14:anchorId="56553A66" wp14:editId="1EAE4169">
            <wp:extent cx="3718882" cy="670618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184" w14:textId="02FD323B" w:rsidR="003666E8" w:rsidRDefault="00BD16BA" w:rsidP="003666E8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Ahora ya tendremos el proyecto instalado</w:t>
      </w:r>
    </w:p>
    <w:p w14:paraId="5B1F71D4" w14:textId="45288F95" w:rsidR="00712196" w:rsidRDefault="00712196" w:rsidP="00D3787C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Para darle funcionalidad al proyecto es necesario abrir el programa XAMPP y darle inicio al proceso de Apache y MySQL</w:t>
      </w:r>
      <w:r w:rsidR="00BD16BA">
        <w:rPr>
          <w:b w:val="0"/>
          <w:bCs/>
          <w:sz w:val="24"/>
          <w:szCs w:val="24"/>
        </w:rPr>
        <w:t>, seleccionando la opción “Start”</w:t>
      </w:r>
      <w:r w:rsidR="000741E9">
        <w:rPr>
          <w:b w:val="0"/>
          <w:bCs/>
          <w:sz w:val="24"/>
          <w:szCs w:val="24"/>
        </w:rPr>
        <w:t xml:space="preserve"> si los nombres están subrayados en verde significa que los servicios están funcionando correctamente</w:t>
      </w:r>
      <w:r w:rsidR="00BD16BA">
        <w:rPr>
          <w:b w:val="0"/>
          <w:bCs/>
          <w:sz w:val="24"/>
          <w:szCs w:val="24"/>
        </w:rPr>
        <w:t>.</w:t>
      </w:r>
    </w:p>
    <w:p w14:paraId="010CE31A" w14:textId="77777777" w:rsidR="00712196" w:rsidRDefault="00712196" w:rsidP="00712196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Para evitar errores se recomienda usar el puerto 80 de Apache y el 3306 en MySQL.</w:t>
      </w:r>
    </w:p>
    <w:p w14:paraId="4B546E00" w14:textId="37D07D60" w:rsidR="00712196" w:rsidRDefault="00712196" w:rsidP="00D3787C">
      <w:pPr>
        <w:spacing w:after="200"/>
        <w:rPr>
          <w:b w:val="0"/>
          <w:bCs/>
          <w:sz w:val="24"/>
          <w:szCs w:val="24"/>
        </w:rPr>
      </w:pPr>
    </w:p>
    <w:p w14:paraId="4E9696C0" w14:textId="3BBF29BA" w:rsidR="00712196" w:rsidRPr="00712196" w:rsidRDefault="006E3DF7" w:rsidP="00D3787C">
      <w:pPr>
        <w:spacing w:after="200"/>
        <w:rPr>
          <w:b w:val="0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5DE08A" wp14:editId="6B1A1A5B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732020" cy="3058317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05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525F2" w14:textId="60BA356B" w:rsidR="009B2CBC" w:rsidRPr="00D3787C" w:rsidRDefault="009B2CBC" w:rsidP="009B2CBC">
      <w:pPr>
        <w:pStyle w:val="Prrafodelista"/>
        <w:spacing w:after="200"/>
        <w:rPr>
          <w:b w:val="0"/>
          <w:bCs/>
          <w:noProof/>
          <w:sz w:val="24"/>
          <w:szCs w:val="24"/>
          <w:lang w:val="es-MX"/>
        </w:rPr>
      </w:pPr>
    </w:p>
    <w:p w14:paraId="3BC6A681" w14:textId="2FB08B87" w:rsidR="00D344F1" w:rsidRPr="00D3787C" w:rsidRDefault="000741E9" w:rsidP="00D344F1">
      <w:pPr>
        <w:spacing w:after="200"/>
        <w:jc w:val="center"/>
        <w:rPr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B363442" wp14:editId="1ED4C149">
                <wp:simplePos x="0" y="0"/>
                <wp:positionH relativeFrom="column">
                  <wp:posOffset>3444240</wp:posOffset>
                </wp:positionH>
                <wp:positionV relativeFrom="paragraph">
                  <wp:posOffset>200025</wp:posOffset>
                </wp:positionV>
                <wp:extent cx="292100" cy="69850"/>
                <wp:effectExtent l="19050" t="19050" r="12700" b="44450"/>
                <wp:wrapNone/>
                <wp:docPr id="61" name="Flecha: a la der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EBCD9" id="Flecha: a la derecha 61" o:spid="_x0000_s1026" type="#_x0000_t13" style="position:absolute;margin-left:271.2pt;margin-top:15.75pt;width:23pt;height:5.5pt;rotation:18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" adj="19017" fillcolor="red" strokecolor="red" strokeweight="2pt"/>
            </w:pict>
          </mc:Fallback>
        </mc:AlternateContent>
      </w:r>
      <w:r w:rsidR="008747A6"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C6203" wp14:editId="15571FD1">
                <wp:simplePos x="0" y="0"/>
                <wp:positionH relativeFrom="column">
                  <wp:posOffset>2644140</wp:posOffset>
                </wp:positionH>
                <wp:positionV relativeFrom="paragraph">
                  <wp:posOffset>104775</wp:posOffset>
                </wp:positionV>
                <wp:extent cx="297180" cy="220980"/>
                <wp:effectExtent l="0" t="0" r="26670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FABFC" id="Elipse 7" o:spid="_x0000_s1026" style="position:absolute;margin-left:208.2pt;margin-top:8.25pt;width:23.4pt;height:1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" filled="f" strokecolor="red" strokeweight="1pt"/>
            </w:pict>
          </mc:Fallback>
        </mc:AlternateContent>
      </w:r>
      <w:r w:rsidR="008747A6"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02AE64" wp14:editId="7C0B1511">
                <wp:simplePos x="0" y="0"/>
                <wp:positionH relativeFrom="column">
                  <wp:posOffset>2689860</wp:posOffset>
                </wp:positionH>
                <wp:positionV relativeFrom="paragraph">
                  <wp:posOffset>340995</wp:posOffset>
                </wp:positionV>
                <wp:extent cx="297180" cy="220980"/>
                <wp:effectExtent l="0" t="0" r="26670" b="266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658374" id="Elipse 9" o:spid="_x0000_s1026" style="position:absolute;margin-left:211.8pt;margin-top:26.85pt;width:23.4pt;height:1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" filled="f" strokecolor="red" strokeweight="1pt"/>
            </w:pict>
          </mc:Fallback>
        </mc:AlternateContent>
      </w:r>
    </w:p>
    <w:p w14:paraId="7CE3749C" w14:textId="363DD14C" w:rsidR="0087605E" w:rsidRDefault="000741E9" w:rsidP="00AB02A7">
      <w:pPr>
        <w:spacing w:after="200"/>
        <w:rPr>
          <w:noProof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3E48E2" wp14:editId="1C0923F5">
                <wp:simplePos x="0" y="0"/>
                <wp:positionH relativeFrom="column">
                  <wp:posOffset>3441700</wp:posOffset>
                </wp:positionH>
                <wp:positionV relativeFrom="paragraph">
                  <wp:posOffset>60325</wp:posOffset>
                </wp:positionV>
                <wp:extent cx="292100" cy="69850"/>
                <wp:effectExtent l="19050" t="19050" r="12700" b="44450"/>
                <wp:wrapNone/>
                <wp:docPr id="62" name="Flecha: a la der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BA45A" id="Flecha: a la derecha 62" o:spid="_x0000_s1026" type="#_x0000_t13" style="position:absolute;margin-left:271pt;margin-top:4.75pt;width:23pt;height:5.5pt;rotation:180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" adj="19017" fillcolor="red" strokecolor="red" strokeweight="2pt"/>
            </w:pict>
          </mc:Fallback>
        </mc:AlternateContent>
      </w:r>
      <w:r w:rsidR="00D344F1" w:rsidRPr="00D3787C">
        <w:rPr>
          <w:noProof/>
          <w:lang w:val="es-MX"/>
        </w:rPr>
        <w:tab/>
      </w:r>
      <w:r w:rsidR="00D344F1" w:rsidRPr="00D3787C">
        <w:rPr>
          <w:noProof/>
          <w:lang w:val="es-MX"/>
        </w:rPr>
        <w:tab/>
      </w:r>
      <w:r w:rsidR="00D344F1" w:rsidRPr="00D3787C">
        <w:rPr>
          <w:noProof/>
          <w:lang w:val="es-MX"/>
        </w:rPr>
        <w:tab/>
      </w:r>
      <w:r w:rsidR="00D344F1" w:rsidRPr="00D3787C">
        <w:rPr>
          <w:noProof/>
          <w:lang w:val="es-MX"/>
        </w:rPr>
        <w:tab/>
      </w:r>
      <w:r w:rsidR="00D344F1" w:rsidRPr="00D3787C">
        <w:rPr>
          <w:noProof/>
          <w:lang w:val="es-MX"/>
        </w:rPr>
        <w:tab/>
      </w:r>
    </w:p>
    <w:p w14:paraId="6333293C" w14:textId="6EC21398" w:rsidR="00712196" w:rsidRPr="00712196" w:rsidRDefault="00712196" w:rsidP="00712196">
      <w:pPr>
        <w:rPr>
          <w:lang w:val="es-MX"/>
        </w:rPr>
      </w:pPr>
    </w:p>
    <w:p w14:paraId="267694A6" w14:textId="2E316378" w:rsidR="00712196" w:rsidRPr="00712196" w:rsidRDefault="00712196" w:rsidP="00712196">
      <w:pPr>
        <w:rPr>
          <w:lang w:val="es-MX"/>
        </w:rPr>
      </w:pPr>
    </w:p>
    <w:p w14:paraId="37C1D127" w14:textId="2181A7DA" w:rsidR="00712196" w:rsidRPr="00712196" w:rsidRDefault="00712196" w:rsidP="00712196">
      <w:pPr>
        <w:rPr>
          <w:lang w:val="es-MX"/>
        </w:rPr>
      </w:pPr>
    </w:p>
    <w:p w14:paraId="06111224" w14:textId="57F1AE8B" w:rsidR="00712196" w:rsidRPr="00712196" w:rsidRDefault="00712196" w:rsidP="00712196">
      <w:pPr>
        <w:rPr>
          <w:lang w:val="es-MX"/>
        </w:rPr>
      </w:pPr>
    </w:p>
    <w:p w14:paraId="6DC1DE90" w14:textId="3832D516" w:rsidR="00712196" w:rsidRDefault="00712196" w:rsidP="00712196">
      <w:pPr>
        <w:rPr>
          <w:lang w:val="es-MX"/>
        </w:rPr>
      </w:pPr>
    </w:p>
    <w:p w14:paraId="11257EBE" w14:textId="667BF904" w:rsidR="006E3DF7" w:rsidRDefault="006E3DF7" w:rsidP="00712196">
      <w:pPr>
        <w:rPr>
          <w:lang w:val="es-MX"/>
        </w:rPr>
      </w:pPr>
    </w:p>
    <w:p w14:paraId="3D0CFEEC" w14:textId="0478767F" w:rsidR="006E3DF7" w:rsidRDefault="006E3DF7" w:rsidP="00712196">
      <w:pPr>
        <w:rPr>
          <w:lang w:val="es-MX"/>
        </w:rPr>
      </w:pPr>
    </w:p>
    <w:p w14:paraId="0AFF17EF" w14:textId="77777777" w:rsidR="006E3DF7" w:rsidRPr="00712196" w:rsidRDefault="006E3DF7" w:rsidP="00712196">
      <w:pPr>
        <w:rPr>
          <w:lang w:val="es-MX"/>
        </w:rPr>
      </w:pPr>
    </w:p>
    <w:p w14:paraId="18E6F55B" w14:textId="1ED00DEC" w:rsidR="000741E9" w:rsidRDefault="00712196" w:rsidP="00712196">
      <w:pPr>
        <w:tabs>
          <w:tab w:val="left" w:pos="6744"/>
        </w:tabs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  <w:lang w:val="es-MX"/>
        </w:rPr>
        <w:t xml:space="preserve">Después iremos a nuestro navegador de preferencia e ingresaremos la siguiente dirección </w:t>
      </w:r>
      <w:hyperlink r:id="rId21" w:history="1">
        <w:r w:rsidR="003315EE" w:rsidRPr="003315EE">
          <w:rPr>
            <w:rStyle w:val="Hipervnculo"/>
            <w:sz w:val="24"/>
            <w:szCs w:val="24"/>
          </w:rPr>
          <w:t>http://localhost/phpmyadmin/</w:t>
        </w:r>
      </w:hyperlink>
      <w:r w:rsidR="003315EE">
        <w:rPr>
          <w:sz w:val="24"/>
          <w:szCs w:val="24"/>
        </w:rPr>
        <w:t xml:space="preserve">  </w:t>
      </w:r>
      <w:r w:rsidR="0057249C">
        <w:rPr>
          <w:b w:val="0"/>
          <w:bCs/>
          <w:sz w:val="24"/>
          <w:szCs w:val="24"/>
        </w:rPr>
        <w:t xml:space="preserve">lo que nos abrirá el panel de administración de las bases de datos y en él, procederemos a </w:t>
      </w:r>
      <w:r w:rsidR="000741E9">
        <w:rPr>
          <w:b w:val="0"/>
          <w:bCs/>
          <w:sz w:val="24"/>
          <w:szCs w:val="24"/>
        </w:rPr>
        <w:t>crea</w:t>
      </w:r>
      <w:r w:rsidR="0057249C">
        <w:rPr>
          <w:b w:val="0"/>
          <w:bCs/>
          <w:sz w:val="24"/>
          <w:szCs w:val="24"/>
        </w:rPr>
        <w:t>r</w:t>
      </w:r>
      <w:r w:rsidR="000741E9">
        <w:rPr>
          <w:b w:val="0"/>
          <w:bCs/>
          <w:sz w:val="24"/>
          <w:szCs w:val="24"/>
        </w:rPr>
        <w:t xml:space="preserve"> </w:t>
      </w:r>
      <w:r w:rsidR="0057249C">
        <w:rPr>
          <w:b w:val="0"/>
          <w:bCs/>
          <w:sz w:val="24"/>
          <w:szCs w:val="24"/>
        </w:rPr>
        <w:t>la</w:t>
      </w:r>
      <w:r w:rsidR="000741E9">
        <w:rPr>
          <w:b w:val="0"/>
          <w:bCs/>
          <w:sz w:val="24"/>
          <w:szCs w:val="24"/>
        </w:rPr>
        <w:t xml:space="preserve"> base de datos</w:t>
      </w:r>
      <w:r w:rsidR="0057249C">
        <w:rPr>
          <w:b w:val="0"/>
          <w:bCs/>
          <w:sz w:val="24"/>
          <w:szCs w:val="24"/>
        </w:rPr>
        <w:t xml:space="preserve"> del proyecto dando click en “Nueva”</w:t>
      </w:r>
    </w:p>
    <w:p w14:paraId="07A078E5" w14:textId="1EC66787" w:rsidR="00712196" w:rsidRDefault="0057249C" w:rsidP="00712196">
      <w:pPr>
        <w:tabs>
          <w:tab w:val="left" w:pos="6744"/>
        </w:tabs>
        <w:rPr>
          <w:sz w:val="24"/>
          <w:szCs w:val="24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5DB31E4" wp14:editId="5A1E1A42">
                <wp:simplePos x="0" y="0"/>
                <wp:positionH relativeFrom="column">
                  <wp:posOffset>-181610</wp:posOffset>
                </wp:positionH>
                <wp:positionV relativeFrom="paragraph">
                  <wp:posOffset>781685</wp:posOffset>
                </wp:positionV>
                <wp:extent cx="292100" cy="69850"/>
                <wp:effectExtent l="0" t="19050" r="31750" b="44450"/>
                <wp:wrapNone/>
                <wp:docPr id="64" name="Flecha: a la der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25BE4" id="Flecha: a la derecha 64" o:spid="_x0000_s1026" type="#_x0000_t13" style="position:absolute;margin-left:-14.3pt;margin-top:61.55pt;width:23pt;height:5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" adj="19017" fillcolor="red" strokecolor="red" strokeweight="2pt"/>
            </w:pict>
          </mc:Fallback>
        </mc:AlternateContent>
      </w:r>
      <w:r w:rsidR="000741E9" w:rsidRPr="000741E9">
        <w:rPr>
          <w:b w:val="0"/>
          <w:bCs/>
          <w:noProof/>
          <w:sz w:val="24"/>
          <w:szCs w:val="24"/>
        </w:rPr>
        <w:drawing>
          <wp:inline distT="0" distB="0" distL="0" distR="0" wp14:anchorId="566BB329" wp14:editId="05A73484">
            <wp:extent cx="6371590" cy="223139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6788" w14:textId="58569CCE" w:rsidR="0057249C" w:rsidRDefault="0057249C" w:rsidP="00712196">
      <w:pPr>
        <w:tabs>
          <w:tab w:val="left" w:pos="6744"/>
        </w:tabs>
        <w:rPr>
          <w:sz w:val="24"/>
          <w:szCs w:val="24"/>
        </w:rPr>
      </w:pPr>
    </w:p>
    <w:p w14:paraId="0DCA60DB" w14:textId="7DE51B05" w:rsidR="0057249C" w:rsidRPr="0057249C" w:rsidRDefault="0057249C" w:rsidP="00712196">
      <w:pPr>
        <w:tabs>
          <w:tab w:val="left" w:pos="6744"/>
        </w:tabs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Luego solo ponemos el nombre de “biblioteca” cuidando de no equivocarnos en el nombre y le damos click en la opción de crear</w:t>
      </w:r>
    </w:p>
    <w:p w14:paraId="2D3FD79A" w14:textId="77777777" w:rsidR="0057249C" w:rsidRDefault="0057249C" w:rsidP="0057249C">
      <w:pPr>
        <w:tabs>
          <w:tab w:val="left" w:pos="6744"/>
        </w:tabs>
        <w:rPr>
          <w:sz w:val="24"/>
          <w:szCs w:val="24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56DD14" wp14:editId="47204309">
                <wp:simplePos x="0" y="0"/>
                <wp:positionH relativeFrom="column">
                  <wp:posOffset>3298190</wp:posOffset>
                </wp:positionH>
                <wp:positionV relativeFrom="paragraph">
                  <wp:posOffset>949325</wp:posOffset>
                </wp:positionV>
                <wp:extent cx="292100" cy="69850"/>
                <wp:effectExtent l="19050" t="19050" r="12700" b="44450"/>
                <wp:wrapNone/>
                <wp:docPr id="66" name="Flecha: a la der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1AFB7" id="Flecha: a la derecha 66" o:spid="_x0000_s1026" type="#_x0000_t13" style="position:absolute;margin-left:259.7pt;margin-top:74.75pt;width:23pt;height:5.5pt;rotation:18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" adj="19017" fillcolor="red" strokecolor="red" strokeweight="2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7279B7" wp14:editId="2D438CB7">
                <wp:simplePos x="0" y="0"/>
                <wp:positionH relativeFrom="column">
                  <wp:posOffset>-181610</wp:posOffset>
                </wp:positionH>
                <wp:positionV relativeFrom="paragraph">
                  <wp:posOffset>936625</wp:posOffset>
                </wp:positionV>
                <wp:extent cx="292100" cy="69850"/>
                <wp:effectExtent l="0" t="19050" r="31750" b="44450"/>
                <wp:wrapNone/>
                <wp:docPr id="67" name="Flecha: a la der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ED8A2" id="Flecha: a la derecha 67" o:spid="_x0000_s1026" type="#_x0000_t13" style="position:absolute;margin-left:-14.3pt;margin-top:73.75pt;width:23pt;height:5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" adj="19017" fillcolor="red" strokecolor="red" strokeweight="2pt"/>
            </w:pict>
          </mc:Fallback>
        </mc:AlternateContent>
      </w:r>
      <w:r w:rsidRPr="0057249C">
        <w:rPr>
          <w:noProof/>
          <w:sz w:val="24"/>
          <w:szCs w:val="24"/>
        </w:rPr>
        <w:drawing>
          <wp:inline distT="0" distB="0" distL="0" distR="0" wp14:anchorId="7507F1A7" wp14:editId="11798C24">
            <wp:extent cx="3765550" cy="1422314"/>
            <wp:effectExtent l="0" t="0" r="6350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7948" cy="14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9284" w14:textId="69A9AC32" w:rsidR="0057249C" w:rsidRPr="0057249C" w:rsidRDefault="006E3DF7" w:rsidP="0057249C">
      <w:pPr>
        <w:tabs>
          <w:tab w:val="left" w:pos="6744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29C157" wp14:editId="17DEE32B">
                <wp:simplePos x="0" y="0"/>
                <wp:positionH relativeFrom="column">
                  <wp:posOffset>3489960</wp:posOffset>
                </wp:positionH>
                <wp:positionV relativeFrom="paragraph">
                  <wp:posOffset>639445</wp:posOffset>
                </wp:positionV>
                <wp:extent cx="266700" cy="327660"/>
                <wp:effectExtent l="0" t="0" r="19050" b="1524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276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853F6" w14:textId="3DADE9DF" w:rsidR="00BC1B7D" w:rsidRPr="006E3DF7" w:rsidRDefault="00BC1B7D">
                            <w:pPr>
                              <w:rPr>
                                <w:color w:val="FF000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9C157" id="Cuadro de texto 14" o:spid="_x0000_s1027" type="#_x0000_t202" style="position:absolute;margin-left:274.8pt;margin-top:50.35pt;width:21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" filled="f" strokecolor="white [3212]">
                <v:stroke joinstyle="round"/>
                <v:textbox>
                  <w:txbxContent>
                    <w:p w14:paraId="632853F6" w14:textId="3DADE9DF" w:rsidR="00BC1B7D" w:rsidRPr="006E3DF7" w:rsidRDefault="00BC1B7D">
                      <w:pPr>
                        <w:rPr>
                          <w:color w:val="FF0000"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E19CCB" w14:textId="53717DF1" w:rsidR="006E3DF7" w:rsidRDefault="0057249C" w:rsidP="0057249C">
      <w:pPr>
        <w:tabs>
          <w:tab w:val="left" w:pos="6744"/>
        </w:tabs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lastRenderedPageBreak/>
        <w:t xml:space="preserve">Luego de que tengamos la base creada necesitamos </w:t>
      </w:r>
      <w:r w:rsidR="000B3203">
        <w:rPr>
          <w:b w:val="0"/>
          <w:bCs/>
          <w:sz w:val="24"/>
          <w:szCs w:val="24"/>
          <w:lang w:val="es-MX"/>
        </w:rPr>
        <w:t>importar las tablas, para ello abrimos la consola o símbolo del sistema y entramos en la ubicación de nuestro proyecto usando el código</w:t>
      </w:r>
    </w:p>
    <w:p w14:paraId="54F7FE4A" w14:textId="61546523" w:rsidR="000B3203" w:rsidRDefault="000B3203" w:rsidP="0057249C">
      <w:pPr>
        <w:tabs>
          <w:tab w:val="left" w:pos="6744"/>
        </w:tabs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“cd C:\xampp\htdocs\TRABAJO”</w:t>
      </w:r>
    </w:p>
    <w:p w14:paraId="7DB8E6D9" w14:textId="3014E55A" w:rsidR="000B3203" w:rsidRDefault="000B3203" w:rsidP="0057249C">
      <w:pPr>
        <w:tabs>
          <w:tab w:val="left" w:pos="6744"/>
        </w:tabs>
        <w:rPr>
          <w:b w:val="0"/>
          <w:bCs/>
          <w:noProof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F58F7AE" wp14:editId="16B89422">
                <wp:simplePos x="0" y="0"/>
                <wp:positionH relativeFrom="column">
                  <wp:posOffset>-285750</wp:posOffset>
                </wp:positionH>
                <wp:positionV relativeFrom="paragraph">
                  <wp:posOffset>407035</wp:posOffset>
                </wp:positionV>
                <wp:extent cx="292100" cy="69850"/>
                <wp:effectExtent l="0" t="19050" r="31750" b="44450"/>
                <wp:wrapNone/>
                <wp:docPr id="69" name="Flecha: a la der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0E7B0" id="Flecha: a la derecha 69" o:spid="_x0000_s1026" type="#_x0000_t13" style="position:absolute;margin-left:-22.5pt;margin-top:32.05pt;width:23pt;height:5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" adj="19017" fillcolor="red" strokecolor="red" strokeweight="2pt"/>
            </w:pict>
          </mc:Fallback>
        </mc:AlternateContent>
      </w:r>
      <w:r w:rsidRPr="000B3203">
        <w:rPr>
          <w:b w:val="0"/>
          <w:bCs/>
          <w:noProof/>
        </w:rPr>
        <w:drawing>
          <wp:inline distT="0" distB="0" distL="0" distR="0" wp14:anchorId="5039CC14" wp14:editId="5456F122">
            <wp:extent cx="3604572" cy="739204"/>
            <wp:effectExtent l="0" t="0" r="0" b="38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3C7" w14:textId="366DDF1B" w:rsidR="000B3203" w:rsidRPr="0057249C" w:rsidRDefault="000B3203" w:rsidP="0057249C">
      <w:pPr>
        <w:tabs>
          <w:tab w:val="left" w:pos="6744"/>
        </w:tabs>
        <w:rPr>
          <w:b w:val="0"/>
          <w:bCs/>
          <w:noProof/>
        </w:rPr>
      </w:pPr>
    </w:p>
    <w:p w14:paraId="408C09CE" w14:textId="2AEBEE42" w:rsidR="0057249C" w:rsidRDefault="000B3203" w:rsidP="006E3DF7">
      <w:pPr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 xml:space="preserve">Luego de que estemos en la ubicación del proyecto procedemos a usar el código </w:t>
      </w:r>
    </w:p>
    <w:p w14:paraId="38201193" w14:textId="49420A97" w:rsidR="000B3203" w:rsidRDefault="000B3203" w:rsidP="006E3DF7">
      <w:pPr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“php artisan migrate</w:t>
      </w:r>
      <w:r w:rsidR="00821767">
        <w:rPr>
          <w:b w:val="0"/>
          <w:bCs/>
          <w:sz w:val="24"/>
          <w:szCs w:val="24"/>
          <w:lang w:val="es-MX"/>
        </w:rPr>
        <w:t>:fresh</w:t>
      </w:r>
      <w:r>
        <w:rPr>
          <w:b w:val="0"/>
          <w:bCs/>
          <w:sz w:val="24"/>
          <w:szCs w:val="24"/>
          <w:lang w:val="es-MX"/>
        </w:rPr>
        <w:t xml:space="preserve"> --seed”</w:t>
      </w:r>
    </w:p>
    <w:p w14:paraId="059D1129" w14:textId="4A2D27D2" w:rsidR="00821767" w:rsidRDefault="00821767" w:rsidP="006E3DF7">
      <w:pPr>
        <w:rPr>
          <w:b w:val="0"/>
          <w:bCs/>
          <w:sz w:val="24"/>
          <w:szCs w:val="24"/>
          <w:lang w:val="es-MX"/>
        </w:rPr>
      </w:pPr>
      <w:r w:rsidRPr="00821767">
        <w:rPr>
          <w:b w:val="0"/>
          <w:bCs/>
          <w:noProof/>
          <w:sz w:val="24"/>
          <w:szCs w:val="24"/>
          <w:lang w:val="es-MX"/>
        </w:rPr>
        <w:drawing>
          <wp:inline distT="0" distB="0" distL="0" distR="0" wp14:anchorId="2E760669" wp14:editId="00E0C689">
            <wp:extent cx="4107536" cy="541067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1C90" w14:textId="4878205B" w:rsidR="00EC166B" w:rsidRDefault="00821767" w:rsidP="006E3DF7">
      <w:pPr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Con este comando ya se guardará la información del proyecto en la base de datos y todo estará listo para iniciar el proyecto, para ello usamos el comando</w:t>
      </w:r>
    </w:p>
    <w:p w14:paraId="182EC5A9" w14:textId="6B953298" w:rsidR="00821767" w:rsidRDefault="00821767" w:rsidP="006E3DF7">
      <w:pPr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“php artisan serve”</w:t>
      </w:r>
    </w:p>
    <w:p w14:paraId="55C2E0B6" w14:textId="097E341C" w:rsidR="00821767" w:rsidRDefault="00821767" w:rsidP="006E3DF7">
      <w:pPr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 xml:space="preserve">Con este comando se </w:t>
      </w:r>
      <w:r w:rsidR="000B0EEC">
        <w:rPr>
          <w:b w:val="0"/>
          <w:bCs/>
          <w:sz w:val="24"/>
          <w:szCs w:val="24"/>
          <w:lang w:val="es-MX"/>
        </w:rPr>
        <w:t>iniciará</w:t>
      </w:r>
      <w:r>
        <w:rPr>
          <w:b w:val="0"/>
          <w:bCs/>
          <w:sz w:val="24"/>
          <w:szCs w:val="24"/>
          <w:lang w:val="es-MX"/>
        </w:rPr>
        <w:t xml:space="preserve"> el servidor del proyecto y luego para entrar al proyecto </w:t>
      </w:r>
      <w:r w:rsidR="000B0EEC">
        <w:rPr>
          <w:b w:val="0"/>
          <w:bCs/>
          <w:sz w:val="24"/>
          <w:szCs w:val="24"/>
          <w:lang w:val="es-MX"/>
        </w:rPr>
        <w:t>copiamos la</w:t>
      </w:r>
      <w:r>
        <w:rPr>
          <w:b w:val="0"/>
          <w:bCs/>
          <w:sz w:val="24"/>
          <w:szCs w:val="24"/>
          <w:lang w:val="es-MX"/>
        </w:rPr>
        <w:t xml:space="preserve"> url que nos apareció y la copiamos</w:t>
      </w:r>
      <w:r w:rsidR="00994E37">
        <w:rPr>
          <w:b w:val="0"/>
          <w:bCs/>
          <w:sz w:val="24"/>
          <w:szCs w:val="24"/>
          <w:lang w:val="es-MX"/>
        </w:rPr>
        <w:t xml:space="preserve"> en nuestro navegador</w:t>
      </w:r>
    </w:p>
    <w:p w14:paraId="794F9159" w14:textId="08365C43" w:rsidR="00821767" w:rsidRPr="00821767" w:rsidRDefault="00994E37" w:rsidP="006E3DF7">
      <w:pPr>
        <w:rPr>
          <w:b w:val="0"/>
          <w:bCs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87E23D3" wp14:editId="25A8260C">
                <wp:simplePos x="0" y="0"/>
                <wp:positionH relativeFrom="column">
                  <wp:posOffset>4034790</wp:posOffset>
                </wp:positionH>
                <wp:positionV relativeFrom="paragraph">
                  <wp:posOffset>292100</wp:posOffset>
                </wp:positionV>
                <wp:extent cx="292100" cy="69850"/>
                <wp:effectExtent l="19050" t="19050" r="12700" b="44450"/>
                <wp:wrapNone/>
                <wp:docPr id="72" name="Flecha: a la der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2100" cy="69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81747" id="Flecha: a la derecha 72" o:spid="_x0000_s1026" type="#_x0000_t13" style="position:absolute;margin-left:317.7pt;margin-top:23pt;width:23pt;height:5.5pt;rotation:18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" adj="19017" fillcolor="red" strokecolor="red" strokeweight="2pt"/>
            </w:pict>
          </mc:Fallback>
        </mc:AlternateContent>
      </w:r>
      <w:r w:rsidR="00821767" w:rsidRPr="00821767">
        <w:rPr>
          <w:b w:val="0"/>
          <w:bCs/>
          <w:noProof/>
          <w:sz w:val="24"/>
          <w:szCs w:val="24"/>
          <w:lang w:val="es-MX"/>
        </w:rPr>
        <w:drawing>
          <wp:inline distT="0" distB="0" distL="0" distR="0" wp14:anchorId="0A2D4D0A" wp14:editId="06F1213F">
            <wp:extent cx="6180356" cy="784928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F5A" w14:textId="37DB1152" w:rsidR="00EC166B" w:rsidRDefault="00EC166B" w:rsidP="00EC166B">
      <w:pPr>
        <w:rPr>
          <w:b w:val="0"/>
          <w:bCs/>
          <w:color w:val="3592CF" w:themeColor="accent2"/>
          <w:sz w:val="24"/>
          <w:szCs w:val="24"/>
          <w:lang w:val="es-MX"/>
        </w:rPr>
      </w:pPr>
    </w:p>
    <w:p w14:paraId="6A3459EB" w14:textId="25FFD52C" w:rsidR="00EC166B" w:rsidRDefault="00C24B4D" w:rsidP="00EC166B">
      <w:pPr>
        <w:tabs>
          <w:tab w:val="left" w:pos="1008"/>
        </w:tabs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Si se hicieron los pasos correctamente</w:t>
      </w:r>
      <w:r w:rsidR="00EC166B">
        <w:rPr>
          <w:b w:val="0"/>
          <w:bCs/>
          <w:sz w:val="24"/>
          <w:szCs w:val="24"/>
          <w:lang w:val="es-MX"/>
        </w:rPr>
        <w:t>,</w:t>
      </w:r>
      <w:r w:rsidR="00EC166B" w:rsidRPr="00EC166B">
        <w:rPr>
          <w:b w:val="0"/>
          <w:bCs/>
          <w:sz w:val="24"/>
          <w:szCs w:val="24"/>
          <w:lang w:val="es-MX"/>
        </w:rPr>
        <w:t xml:space="preserve"> ya podemos ingresar al sistema</w:t>
      </w:r>
      <w:r w:rsidR="00EC166B">
        <w:rPr>
          <w:b w:val="0"/>
          <w:bCs/>
          <w:sz w:val="24"/>
          <w:szCs w:val="24"/>
          <w:lang w:val="es-MX"/>
        </w:rPr>
        <w:t>.</w:t>
      </w:r>
    </w:p>
    <w:p w14:paraId="62A1D1C6" w14:textId="75A86D11" w:rsidR="00994E37" w:rsidRDefault="00994E37" w:rsidP="00EC166B">
      <w:pPr>
        <w:tabs>
          <w:tab w:val="left" w:pos="1008"/>
        </w:tabs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Pero para que siga funcionado es necesario dejar abierta la consola para que se siga ejecutando.</w:t>
      </w:r>
    </w:p>
    <w:p w14:paraId="236E359B" w14:textId="560B4A95" w:rsidR="00EC166B" w:rsidRDefault="00EC166B" w:rsidP="00EC166B">
      <w:pPr>
        <w:tabs>
          <w:tab w:val="left" w:pos="1008"/>
        </w:tabs>
        <w:rPr>
          <w:b w:val="0"/>
          <w:bCs/>
          <w:sz w:val="24"/>
          <w:szCs w:val="24"/>
          <w:lang w:val="es-MX"/>
        </w:rPr>
      </w:pPr>
    </w:p>
    <w:p w14:paraId="0A3916B7" w14:textId="19DDFA2E" w:rsidR="00EC166B" w:rsidRDefault="00EC166B" w:rsidP="00EC166B">
      <w:pPr>
        <w:tabs>
          <w:tab w:val="left" w:pos="1008"/>
        </w:tabs>
        <w:rPr>
          <w:noProof/>
        </w:rPr>
      </w:pPr>
    </w:p>
    <w:p w14:paraId="4DADED05" w14:textId="246AAD90" w:rsidR="0014428B" w:rsidRPr="0014428B" w:rsidRDefault="0014428B" w:rsidP="0014428B">
      <w:pPr>
        <w:rPr>
          <w:sz w:val="24"/>
          <w:szCs w:val="24"/>
          <w:lang w:val="es-MX"/>
        </w:rPr>
      </w:pPr>
    </w:p>
    <w:p w14:paraId="2B913180" w14:textId="596D253A" w:rsidR="0014428B" w:rsidRDefault="0014428B" w:rsidP="0014428B">
      <w:pPr>
        <w:rPr>
          <w:sz w:val="24"/>
          <w:szCs w:val="24"/>
          <w:lang w:val="es-MX"/>
        </w:rPr>
      </w:pPr>
    </w:p>
    <w:p w14:paraId="4B3A0C3E" w14:textId="0CF48F20" w:rsidR="00994E37" w:rsidRDefault="00994E37" w:rsidP="0014428B">
      <w:pPr>
        <w:rPr>
          <w:sz w:val="24"/>
          <w:szCs w:val="24"/>
          <w:lang w:val="es-MX"/>
        </w:rPr>
      </w:pPr>
    </w:p>
    <w:p w14:paraId="1D2387FB" w14:textId="77247B5A" w:rsidR="00994E37" w:rsidRDefault="00994E37" w:rsidP="0014428B">
      <w:pPr>
        <w:rPr>
          <w:sz w:val="24"/>
          <w:szCs w:val="24"/>
          <w:lang w:val="es-MX"/>
        </w:rPr>
      </w:pPr>
    </w:p>
    <w:p w14:paraId="4D9D1D5C" w14:textId="1F7C4165" w:rsidR="00994E37" w:rsidRDefault="00994E37" w:rsidP="0014428B">
      <w:pPr>
        <w:rPr>
          <w:sz w:val="24"/>
          <w:szCs w:val="24"/>
          <w:lang w:val="es-MX"/>
        </w:rPr>
      </w:pPr>
    </w:p>
    <w:p w14:paraId="7CE5738A" w14:textId="098E69A6" w:rsidR="00994E37" w:rsidRDefault="00994E37" w:rsidP="0014428B">
      <w:pPr>
        <w:rPr>
          <w:sz w:val="24"/>
          <w:szCs w:val="24"/>
          <w:lang w:val="es-MX"/>
        </w:rPr>
      </w:pPr>
    </w:p>
    <w:p w14:paraId="3777CA2A" w14:textId="09938454" w:rsidR="00994E37" w:rsidRDefault="00994E37" w:rsidP="0014428B">
      <w:pPr>
        <w:rPr>
          <w:sz w:val="24"/>
          <w:szCs w:val="24"/>
          <w:lang w:val="es-MX"/>
        </w:rPr>
      </w:pPr>
    </w:p>
    <w:p w14:paraId="7B484089" w14:textId="1DE0C68D" w:rsidR="00994E37" w:rsidRDefault="00994E37" w:rsidP="0014428B">
      <w:pPr>
        <w:rPr>
          <w:sz w:val="24"/>
          <w:szCs w:val="24"/>
          <w:lang w:val="es-MX"/>
        </w:rPr>
      </w:pPr>
    </w:p>
    <w:p w14:paraId="532DCF96" w14:textId="1F818875" w:rsidR="00994E37" w:rsidRDefault="00994E37" w:rsidP="0014428B">
      <w:pPr>
        <w:rPr>
          <w:sz w:val="24"/>
          <w:szCs w:val="24"/>
          <w:lang w:val="es-MX"/>
        </w:rPr>
      </w:pPr>
    </w:p>
    <w:p w14:paraId="475CB79C" w14:textId="4AFCC3F9" w:rsidR="00994E37" w:rsidRDefault="00994E37" w:rsidP="0014428B">
      <w:pPr>
        <w:rPr>
          <w:sz w:val="24"/>
          <w:szCs w:val="24"/>
          <w:lang w:val="es-MX"/>
        </w:rPr>
      </w:pPr>
    </w:p>
    <w:p w14:paraId="5DF6FB4D" w14:textId="67139CA0" w:rsidR="00994E37" w:rsidRDefault="00994E37" w:rsidP="0014428B">
      <w:pPr>
        <w:rPr>
          <w:sz w:val="24"/>
          <w:szCs w:val="24"/>
          <w:lang w:val="es-MX"/>
        </w:rPr>
      </w:pPr>
    </w:p>
    <w:p w14:paraId="766C964A" w14:textId="3ECE91DD" w:rsidR="00994E37" w:rsidRDefault="00994E37" w:rsidP="0014428B">
      <w:pPr>
        <w:rPr>
          <w:sz w:val="24"/>
          <w:szCs w:val="24"/>
          <w:lang w:val="es-MX"/>
        </w:rPr>
      </w:pPr>
    </w:p>
    <w:p w14:paraId="15BEA43A" w14:textId="4DAF0FD9" w:rsidR="00994E37" w:rsidRDefault="00994E37" w:rsidP="0014428B">
      <w:pPr>
        <w:rPr>
          <w:sz w:val="24"/>
          <w:szCs w:val="24"/>
          <w:lang w:val="es-MX"/>
        </w:rPr>
      </w:pPr>
    </w:p>
    <w:p w14:paraId="4FFFDC4F" w14:textId="25B3B2CB" w:rsidR="00994E37" w:rsidRDefault="00994E37" w:rsidP="0014428B">
      <w:pPr>
        <w:rPr>
          <w:sz w:val="24"/>
          <w:szCs w:val="24"/>
          <w:lang w:val="es-MX"/>
        </w:rPr>
      </w:pPr>
    </w:p>
    <w:p w14:paraId="79DEE564" w14:textId="77777777" w:rsidR="00994E37" w:rsidRPr="0014428B" w:rsidRDefault="00994E37" w:rsidP="0014428B">
      <w:pPr>
        <w:rPr>
          <w:sz w:val="24"/>
          <w:szCs w:val="24"/>
          <w:lang w:val="es-MX"/>
        </w:rPr>
      </w:pPr>
    </w:p>
    <w:p w14:paraId="2808AB18" w14:textId="6F988CC3" w:rsidR="0014428B" w:rsidRPr="0014428B" w:rsidRDefault="0014428B" w:rsidP="0014428B">
      <w:pPr>
        <w:rPr>
          <w:sz w:val="24"/>
          <w:szCs w:val="24"/>
          <w:lang w:val="es-MX"/>
        </w:rPr>
      </w:pPr>
    </w:p>
    <w:p w14:paraId="4A5CF4E6" w14:textId="749D1ADA" w:rsidR="0014428B" w:rsidRDefault="00AA3765" w:rsidP="0014428B">
      <w:pPr>
        <w:rPr>
          <w:szCs w:val="28"/>
          <w:lang w:val="es-MX"/>
        </w:rPr>
      </w:pPr>
      <w:r>
        <w:rPr>
          <w:sz w:val="24"/>
          <w:szCs w:val="24"/>
          <w:lang w:val="es-MX"/>
        </w:rPr>
        <w:lastRenderedPageBreak/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 w:rsidRPr="00AA3765">
        <w:rPr>
          <w:szCs w:val="28"/>
          <w:lang w:val="es-MX"/>
        </w:rPr>
        <w:t>Descripción de la base de datos</w:t>
      </w:r>
    </w:p>
    <w:p w14:paraId="4A1C10E2" w14:textId="31C09953" w:rsidR="00AA3765" w:rsidRDefault="00AA3765" w:rsidP="0014428B">
      <w:pPr>
        <w:rPr>
          <w:szCs w:val="28"/>
          <w:lang w:val="es-MX"/>
        </w:rPr>
      </w:pPr>
    </w:p>
    <w:p w14:paraId="44C6DC38" w14:textId="24EC942F" w:rsidR="00AA3765" w:rsidRPr="00AA3765" w:rsidRDefault="00AA3765" w:rsidP="0014428B">
      <w:pPr>
        <w:rPr>
          <w:szCs w:val="28"/>
          <w:lang w:val="es-MX"/>
        </w:rPr>
      </w:pPr>
      <w:r>
        <w:rPr>
          <w:szCs w:val="28"/>
          <w:lang w:val="es-MX"/>
        </w:rPr>
        <w:t>Diagrama de relaciones entre tablas</w:t>
      </w:r>
    </w:p>
    <w:p w14:paraId="0FAE7E29" w14:textId="342AA9C3" w:rsidR="0014428B" w:rsidRPr="0014428B" w:rsidRDefault="0014428B" w:rsidP="0014428B">
      <w:pPr>
        <w:rPr>
          <w:sz w:val="24"/>
          <w:szCs w:val="24"/>
          <w:lang w:val="es-MX"/>
        </w:rPr>
      </w:pPr>
    </w:p>
    <w:p w14:paraId="63BF6086" w14:textId="2FDD51AF" w:rsidR="0014428B" w:rsidRDefault="0014428B" w:rsidP="0014428B">
      <w:pPr>
        <w:rPr>
          <w:noProof/>
        </w:rPr>
      </w:pPr>
    </w:p>
    <w:p w14:paraId="18592A47" w14:textId="6FFF0E09" w:rsidR="0014428B" w:rsidRDefault="0014428B" w:rsidP="0014428B">
      <w:pPr>
        <w:tabs>
          <w:tab w:val="left" w:pos="54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  <w:r w:rsidR="000B0EEC">
        <w:rPr>
          <w:noProof/>
          <w:sz w:val="24"/>
          <w:szCs w:val="24"/>
          <w:lang w:val="es-MX"/>
        </w:rPr>
        <w:drawing>
          <wp:inline distT="0" distB="0" distL="0" distR="0" wp14:anchorId="26CA5553" wp14:editId="3CC7D4CE">
            <wp:extent cx="6573982" cy="481091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742" cy="48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59D6" w14:textId="095D4562" w:rsidR="00AA3765" w:rsidRPr="00AA3765" w:rsidRDefault="00AA3765" w:rsidP="00AA3765">
      <w:pPr>
        <w:rPr>
          <w:sz w:val="24"/>
          <w:szCs w:val="24"/>
          <w:lang w:val="es-MX"/>
        </w:rPr>
      </w:pPr>
    </w:p>
    <w:p w14:paraId="5A3B68FD" w14:textId="34378814" w:rsidR="00AA3765" w:rsidRPr="00AA3765" w:rsidRDefault="00AA3765" w:rsidP="00AA3765">
      <w:pPr>
        <w:rPr>
          <w:sz w:val="24"/>
          <w:szCs w:val="24"/>
          <w:lang w:val="es-MX"/>
        </w:rPr>
      </w:pPr>
    </w:p>
    <w:p w14:paraId="516C3CC2" w14:textId="4063C1FB" w:rsidR="00AA3765" w:rsidRPr="00AA3765" w:rsidRDefault="00AA3765" w:rsidP="00AA3765">
      <w:pPr>
        <w:rPr>
          <w:sz w:val="24"/>
          <w:szCs w:val="24"/>
          <w:lang w:val="es-MX"/>
        </w:rPr>
      </w:pPr>
    </w:p>
    <w:p w14:paraId="4E159C6A" w14:textId="2E1E6D5E" w:rsidR="00AA3765" w:rsidRPr="00AA3765" w:rsidRDefault="00AA3765" w:rsidP="00AA3765">
      <w:pPr>
        <w:rPr>
          <w:sz w:val="24"/>
          <w:szCs w:val="24"/>
          <w:lang w:val="es-MX"/>
        </w:rPr>
      </w:pPr>
    </w:p>
    <w:p w14:paraId="60568756" w14:textId="7292E66D" w:rsidR="00AA3765" w:rsidRPr="00AA3765" w:rsidRDefault="00AA3765" w:rsidP="00AA3765">
      <w:pPr>
        <w:rPr>
          <w:sz w:val="24"/>
          <w:szCs w:val="24"/>
          <w:lang w:val="es-MX"/>
        </w:rPr>
      </w:pPr>
    </w:p>
    <w:p w14:paraId="089ECAED" w14:textId="239D2BEB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5FAA9E73" w14:textId="2F8D97F1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0979DD46" w14:textId="58EB16A5" w:rsidR="00AA3765" w:rsidRDefault="00AA3765" w:rsidP="00A50075">
      <w:pPr>
        <w:jc w:val="center"/>
        <w:rPr>
          <w:sz w:val="24"/>
          <w:szCs w:val="24"/>
          <w:lang w:val="es-MX"/>
        </w:rPr>
      </w:pPr>
    </w:p>
    <w:p w14:paraId="66F4DD7D" w14:textId="77777777" w:rsidR="000B0EEC" w:rsidRDefault="000B0EEC" w:rsidP="00AA3765">
      <w:pPr>
        <w:rPr>
          <w:sz w:val="24"/>
          <w:szCs w:val="24"/>
          <w:lang w:val="es-MX"/>
        </w:rPr>
      </w:pPr>
    </w:p>
    <w:p w14:paraId="28F7EDD1" w14:textId="77777777" w:rsidR="000B0EEC" w:rsidRDefault="000B0EEC" w:rsidP="00AA3765">
      <w:pPr>
        <w:rPr>
          <w:sz w:val="24"/>
          <w:szCs w:val="24"/>
          <w:lang w:val="es-MX"/>
        </w:rPr>
      </w:pPr>
    </w:p>
    <w:p w14:paraId="0D48C6C3" w14:textId="77777777" w:rsidR="000B0EEC" w:rsidRDefault="000B0EEC" w:rsidP="00AA3765">
      <w:pPr>
        <w:rPr>
          <w:sz w:val="24"/>
          <w:szCs w:val="24"/>
          <w:lang w:val="es-MX"/>
        </w:rPr>
      </w:pPr>
    </w:p>
    <w:p w14:paraId="15709E4E" w14:textId="77777777" w:rsidR="000B0EEC" w:rsidRDefault="000B0EEC" w:rsidP="00AA3765">
      <w:pPr>
        <w:rPr>
          <w:sz w:val="24"/>
          <w:szCs w:val="24"/>
          <w:lang w:val="es-MX"/>
        </w:rPr>
      </w:pPr>
    </w:p>
    <w:p w14:paraId="02EA53B6" w14:textId="77777777" w:rsidR="000B0EEC" w:rsidRDefault="000B0EEC" w:rsidP="00AA3765">
      <w:pPr>
        <w:rPr>
          <w:sz w:val="24"/>
          <w:szCs w:val="24"/>
          <w:lang w:val="es-MX"/>
        </w:rPr>
      </w:pPr>
    </w:p>
    <w:p w14:paraId="1303431E" w14:textId="0AC356EC" w:rsidR="00AA3765" w:rsidRDefault="00AA3765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Descripción de las tablas</w:t>
      </w:r>
    </w:p>
    <w:p w14:paraId="175BC8C9" w14:textId="26F5AE5E" w:rsidR="00AA3765" w:rsidRDefault="00AA3765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2C6C1412" w14:textId="03991806" w:rsidR="005C107C" w:rsidRDefault="005C107C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Empleado</w:t>
      </w:r>
    </w:p>
    <w:p w14:paraId="4DC0E76E" w14:textId="494AAF1C" w:rsidR="005C107C" w:rsidRDefault="005C107C" w:rsidP="00E3675B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  <w:r>
        <w:rPr>
          <w:noProof/>
          <w:sz w:val="24"/>
          <w:szCs w:val="24"/>
          <w:lang w:val="es-MX"/>
        </w:rPr>
        <w:drawing>
          <wp:inline distT="0" distB="0" distL="0" distR="0" wp14:anchorId="00EC2526" wp14:editId="5E6C80E1">
            <wp:extent cx="1456025" cy="158554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4" t="1754" r="40779" b="70974"/>
                    <a:stretch/>
                  </pic:blipFill>
                  <pic:spPr bwMode="auto">
                    <a:xfrm>
                      <a:off x="0" y="0"/>
                      <a:ext cx="1456025" cy="158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CA455" w14:textId="49074FBD" w:rsidR="005C107C" w:rsidRPr="005C107C" w:rsidRDefault="005C107C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Id_emp: </w:t>
      </w:r>
      <w:r>
        <w:rPr>
          <w:b w:val="0"/>
          <w:bCs/>
          <w:sz w:val="24"/>
          <w:szCs w:val="24"/>
          <w:lang w:val="es-MX"/>
        </w:rPr>
        <w:t xml:space="preserve">Guarda el </w:t>
      </w:r>
      <w:r w:rsidR="003074AA">
        <w:rPr>
          <w:b w:val="0"/>
          <w:bCs/>
          <w:sz w:val="24"/>
          <w:szCs w:val="24"/>
          <w:lang w:val="es-MX"/>
        </w:rPr>
        <w:t>número de documento</w:t>
      </w:r>
      <w:r>
        <w:rPr>
          <w:b w:val="0"/>
          <w:bCs/>
          <w:sz w:val="24"/>
          <w:szCs w:val="24"/>
          <w:lang w:val="es-MX"/>
        </w:rPr>
        <w:t xml:space="preserve"> del empleado. Tipo integer y almacena hasta un máximo de 11 caracteres, clave primaria. </w:t>
      </w:r>
    </w:p>
    <w:p w14:paraId="5BE979E2" w14:textId="7C15899A" w:rsidR="005C107C" w:rsidRDefault="005C107C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Nom_emp: </w:t>
      </w:r>
      <w:r>
        <w:rPr>
          <w:b w:val="0"/>
          <w:bCs/>
          <w:sz w:val="24"/>
          <w:szCs w:val="24"/>
          <w:lang w:val="es-MX"/>
        </w:rPr>
        <w:t>Guarda el nombre del empleado. Tipo varchar y almacena hasta un máximo de 40 caracteres</w:t>
      </w:r>
      <w:r w:rsidR="000E0E3F">
        <w:rPr>
          <w:b w:val="0"/>
          <w:bCs/>
          <w:sz w:val="24"/>
          <w:szCs w:val="24"/>
          <w:lang w:val="es-MX"/>
        </w:rPr>
        <w:t>.</w:t>
      </w:r>
    </w:p>
    <w:p w14:paraId="614CE4C3" w14:textId="750488AF" w:rsidR="000E0E3F" w:rsidRDefault="000E0E3F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Apell_emp: </w:t>
      </w:r>
      <w:r>
        <w:rPr>
          <w:b w:val="0"/>
          <w:bCs/>
          <w:sz w:val="24"/>
          <w:szCs w:val="24"/>
          <w:lang w:val="es-MX"/>
        </w:rPr>
        <w:t>Guarda el apellido del empleado. Tipo varchar y almacena hasta un máximo de 70 caracteres.</w:t>
      </w:r>
    </w:p>
    <w:p w14:paraId="097C6E00" w14:textId="77777777" w:rsidR="000E0E3F" w:rsidRDefault="000E0E3F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Nacim_emp: </w:t>
      </w:r>
      <w:r>
        <w:rPr>
          <w:b w:val="0"/>
          <w:bCs/>
          <w:sz w:val="24"/>
          <w:szCs w:val="24"/>
          <w:lang w:val="es-MX"/>
        </w:rPr>
        <w:t xml:space="preserve"> Guarda la fecha de nacimiento del empleado. Tipo date.</w:t>
      </w:r>
    </w:p>
    <w:p w14:paraId="7967AE1A" w14:textId="3547BB90" w:rsidR="003E6B5E" w:rsidRPr="003E6B5E" w:rsidRDefault="000E0E3F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Tel_emp:</w:t>
      </w:r>
      <w:r>
        <w:rPr>
          <w:b w:val="0"/>
          <w:bCs/>
          <w:sz w:val="24"/>
          <w:szCs w:val="24"/>
          <w:lang w:val="es-MX"/>
        </w:rPr>
        <w:t xml:space="preserve"> Guarda el número telefónico del empleado. Tipo varchar y almacena hasta un máximo de 13 caracteres.</w:t>
      </w:r>
    </w:p>
    <w:p w14:paraId="198F076B" w14:textId="5F43F0F5" w:rsidR="003E6B5E" w:rsidRDefault="003E6B5E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Gen_emp: </w:t>
      </w:r>
      <w:r>
        <w:rPr>
          <w:b w:val="0"/>
          <w:bCs/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Guarda</w:t>
      </w:r>
      <w:r>
        <w:rPr>
          <w:b w:val="0"/>
          <w:bCs/>
          <w:sz w:val="24"/>
          <w:szCs w:val="24"/>
          <w:lang w:val="es-MX"/>
        </w:rPr>
        <w:t xml:space="preserve"> el </w:t>
      </w:r>
      <w:r>
        <w:rPr>
          <w:b w:val="0"/>
          <w:bCs/>
          <w:sz w:val="24"/>
          <w:szCs w:val="24"/>
          <w:lang w:val="es-MX"/>
        </w:rPr>
        <w:t>género</w:t>
      </w:r>
      <w:r>
        <w:rPr>
          <w:b w:val="0"/>
          <w:bCs/>
          <w:sz w:val="24"/>
          <w:szCs w:val="24"/>
          <w:lang w:val="es-MX"/>
        </w:rPr>
        <w:t xml:space="preserve"> del empleado. Tipo </w:t>
      </w:r>
      <w:r>
        <w:rPr>
          <w:b w:val="0"/>
          <w:bCs/>
          <w:sz w:val="24"/>
          <w:szCs w:val="24"/>
          <w:lang w:val="es-MX"/>
        </w:rPr>
        <w:t>varchar</w:t>
      </w:r>
      <w:r>
        <w:rPr>
          <w:b w:val="0"/>
          <w:bCs/>
          <w:sz w:val="24"/>
          <w:szCs w:val="24"/>
          <w:lang w:val="es-MX"/>
        </w:rPr>
        <w:t xml:space="preserve"> y almacena 1 carácter.</w:t>
      </w:r>
    </w:p>
    <w:p w14:paraId="1F1C63F9" w14:textId="0146A7C4" w:rsidR="003E6B5E" w:rsidRDefault="003E6B5E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Estud_emp: </w:t>
      </w:r>
      <w:r>
        <w:rPr>
          <w:b w:val="0"/>
          <w:bCs/>
          <w:sz w:val="24"/>
          <w:szCs w:val="24"/>
          <w:lang w:val="es-MX"/>
        </w:rPr>
        <w:t>Guarda</w:t>
      </w:r>
      <w:r>
        <w:rPr>
          <w:b w:val="0"/>
          <w:bCs/>
          <w:sz w:val="24"/>
          <w:szCs w:val="24"/>
          <w:lang w:val="es-MX"/>
        </w:rPr>
        <w:t xml:space="preserve"> el nivel de estudios del empleado. Tipo varchar y almacena </w:t>
      </w:r>
      <w:r>
        <w:rPr>
          <w:b w:val="0"/>
          <w:bCs/>
          <w:sz w:val="24"/>
          <w:szCs w:val="24"/>
          <w:lang w:val="es-MX"/>
        </w:rPr>
        <w:t>hasta un máximo de 50 caracteres.</w:t>
      </w:r>
    </w:p>
    <w:p w14:paraId="01AB1ECC" w14:textId="4E4F9A0D" w:rsidR="003074AA" w:rsidRDefault="003E6B5E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Email_emp:</w:t>
      </w:r>
      <w:r>
        <w:rPr>
          <w:b w:val="0"/>
          <w:bCs/>
          <w:sz w:val="24"/>
          <w:szCs w:val="24"/>
          <w:lang w:val="es-MX"/>
        </w:rPr>
        <w:t xml:space="preserve"> Guarda el correo electrónico del empleado. Tipo varchar y almacena hasta un máximo de </w:t>
      </w:r>
      <w:r w:rsidR="003074AA">
        <w:rPr>
          <w:b w:val="0"/>
          <w:bCs/>
          <w:sz w:val="24"/>
          <w:szCs w:val="24"/>
          <w:lang w:val="es-MX"/>
        </w:rPr>
        <w:t>50 caracteres.</w:t>
      </w:r>
    </w:p>
    <w:p w14:paraId="5ED5CC6D" w14:textId="4B104B10" w:rsidR="003074AA" w:rsidRDefault="003074AA" w:rsidP="003E6B5E">
      <w:pPr>
        <w:rPr>
          <w:b w:val="0"/>
          <w:bCs/>
          <w:sz w:val="24"/>
          <w:szCs w:val="24"/>
          <w:lang w:val="es-MX"/>
        </w:rPr>
      </w:pPr>
    </w:p>
    <w:p w14:paraId="4B1C7A01" w14:textId="2156A2C4" w:rsidR="003074AA" w:rsidRPr="003074AA" w:rsidRDefault="003074AA" w:rsidP="00E3675B">
      <w:pPr>
        <w:ind w:firstLine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Sistema</w:t>
      </w:r>
    </w:p>
    <w:p w14:paraId="0FCFC4FD" w14:textId="30C4E4B8" w:rsidR="00E3152D" w:rsidRDefault="003074AA" w:rsidP="00E3675B">
      <w:pPr>
        <w:ind w:left="720" w:firstLine="720"/>
        <w:rPr>
          <w:b w:val="0"/>
          <w:bCs/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45EEDAA2" wp14:editId="71A9C666">
            <wp:extent cx="1441450" cy="1072043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0" t="2310" r="74844" b="78446"/>
                    <a:stretch/>
                  </pic:blipFill>
                  <pic:spPr bwMode="auto">
                    <a:xfrm>
                      <a:off x="0" y="0"/>
                      <a:ext cx="1479633" cy="110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DA61D" w14:textId="74B00B5C" w:rsidR="003074AA" w:rsidRDefault="003074AA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Id_sistem: </w:t>
      </w:r>
      <w:r w:rsidRPr="00AA3765">
        <w:rPr>
          <w:b w:val="0"/>
          <w:bCs/>
          <w:sz w:val="24"/>
          <w:szCs w:val="24"/>
          <w:lang w:val="es-MX"/>
        </w:rPr>
        <w:t>Guarda</w:t>
      </w:r>
      <w:r>
        <w:rPr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el id de</w:t>
      </w:r>
      <w:r>
        <w:rPr>
          <w:b w:val="0"/>
          <w:bCs/>
          <w:sz w:val="24"/>
          <w:szCs w:val="24"/>
          <w:lang w:val="es-MX"/>
        </w:rPr>
        <w:t xml:space="preserve"> la cuenta del</w:t>
      </w:r>
      <w:r>
        <w:rPr>
          <w:b w:val="0"/>
          <w:bCs/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sistema</w:t>
      </w:r>
      <w:r>
        <w:rPr>
          <w:b w:val="0"/>
          <w:bCs/>
          <w:sz w:val="24"/>
          <w:szCs w:val="24"/>
          <w:lang w:val="es-MX"/>
        </w:rPr>
        <w:t xml:space="preserve">. Tipo </w:t>
      </w:r>
      <w:r w:rsidR="006F4A1A">
        <w:rPr>
          <w:b w:val="0"/>
          <w:bCs/>
          <w:sz w:val="24"/>
          <w:szCs w:val="24"/>
          <w:lang w:val="es-MX"/>
        </w:rPr>
        <w:t>integer</w:t>
      </w:r>
      <w:r>
        <w:rPr>
          <w:b w:val="0"/>
          <w:bCs/>
          <w:sz w:val="24"/>
          <w:szCs w:val="24"/>
          <w:lang w:val="es-MX"/>
        </w:rPr>
        <w:t xml:space="preserve"> y almacena hasta un máximo de </w:t>
      </w:r>
      <w:r w:rsidR="006F4A1A">
        <w:rPr>
          <w:b w:val="0"/>
          <w:bCs/>
          <w:sz w:val="24"/>
          <w:szCs w:val="24"/>
          <w:lang w:val="es-MX"/>
        </w:rPr>
        <w:t>11</w:t>
      </w:r>
      <w:r>
        <w:rPr>
          <w:b w:val="0"/>
          <w:bCs/>
          <w:sz w:val="24"/>
          <w:szCs w:val="24"/>
          <w:lang w:val="es-MX"/>
        </w:rPr>
        <w:t xml:space="preserve"> caracteres, clave primaria.</w:t>
      </w:r>
    </w:p>
    <w:p w14:paraId="49FC89E0" w14:textId="222C20F0" w:rsidR="000E0E3F" w:rsidRDefault="006F4A1A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Nom_sistem: </w:t>
      </w:r>
      <w:r>
        <w:rPr>
          <w:b w:val="0"/>
          <w:bCs/>
          <w:sz w:val="24"/>
          <w:szCs w:val="24"/>
          <w:lang w:val="es-MX"/>
        </w:rPr>
        <w:t>G</w:t>
      </w:r>
      <w:r>
        <w:rPr>
          <w:b w:val="0"/>
          <w:bCs/>
          <w:sz w:val="24"/>
          <w:szCs w:val="24"/>
          <w:lang w:val="es-MX"/>
        </w:rPr>
        <w:t xml:space="preserve">uarda el </w:t>
      </w:r>
      <w:r>
        <w:rPr>
          <w:b w:val="0"/>
          <w:bCs/>
          <w:sz w:val="24"/>
          <w:szCs w:val="24"/>
          <w:lang w:val="es-MX"/>
        </w:rPr>
        <w:t xml:space="preserve">nombre de usuario. </w:t>
      </w:r>
      <w:r>
        <w:rPr>
          <w:b w:val="0"/>
          <w:bCs/>
          <w:sz w:val="24"/>
          <w:szCs w:val="24"/>
          <w:lang w:val="es-MX"/>
        </w:rPr>
        <w:t xml:space="preserve">Tipo </w:t>
      </w:r>
      <w:r>
        <w:rPr>
          <w:b w:val="0"/>
          <w:bCs/>
          <w:sz w:val="24"/>
          <w:szCs w:val="24"/>
          <w:lang w:val="es-MX"/>
        </w:rPr>
        <w:t>varchar</w:t>
      </w:r>
      <w:r>
        <w:rPr>
          <w:b w:val="0"/>
          <w:bCs/>
          <w:sz w:val="24"/>
          <w:szCs w:val="24"/>
          <w:lang w:val="es-MX"/>
        </w:rPr>
        <w:t xml:space="preserve"> y almacena hasta un máximo de 1</w:t>
      </w:r>
      <w:r>
        <w:rPr>
          <w:b w:val="0"/>
          <w:bCs/>
          <w:sz w:val="24"/>
          <w:szCs w:val="24"/>
          <w:lang w:val="es-MX"/>
        </w:rPr>
        <w:t xml:space="preserve">5 </w:t>
      </w:r>
      <w:r>
        <w:rPr>
          <w:b w:val="0"/>
          <w:bCs/>
          <w:sz w:val="24"/>
          <w:szCs w:val="24"/>
          <w:lang w:val="es-MX"/>
        </w:rPr>
        <w:t>caracteres.</w:t>
      </w:r>
    </w:p>
    <w:p w14:paraId="11F84FB0" w14:textId="5E79F586" w:rsidR="006F4A1A" w:rsidRDefault="006F4A1A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Contra_sistem: </w:t>
      </w:r>
      <w:r>
        <w:rPr>
          <w:b w:val="0"/>
          <w:bCs/>
          <w:sz w:val="24"/>
          <w:szCs w:val="24"/>
          <w:lang w:val="es-MX"/>
        </w:rPr>
        <w:t>G</w:t>
      </w:r>
      <w:r>
        <w:rPr>
          <w:b w:val="0"/>
          <w:bCs/>
          <w:sz w:val="24"/>
          <w:szCs w:val="24"/>
          <w:lang w:val="es-MX"/>
        </w:rPr>
        <w:t>uarda</w:t>
      </w:r>
      <w:r>
        <w:rPr>
          <w:b w:val="0"/>
          <w:bCs/>
          <w:sz w:val="24"/>
          <w:szCs w:val="24"/>
          <w:lang w:val="es-MX"/>
        </w:rPr>
        <w:t xml:space="preserve"> la contraseña del usuario</w:t>
      </w:r>
      <w:r>
        <w:rPr>
          <w:b w:val="0"/>
          <w:bCs/>
          <w:sz w:val="24"/>
          <w:szCs w:val="24"/>
          <w:lang w:val="es-MX"/>
        </w:rPr>
        <w:t xml:space="preserve">. Tipo </w:t>
      </w:r>
      <w:r>
        <w:rPr>
          <w:b w:val="0"/>
          <w:bCs/>
          <w:sz w:val="24"/>
          <w:szCs w:val="24"/>
          <w:lang w:val="es-MX"/>
        </w:rPr>
        <w:t>varchar</w:t>
      </w:r>
      <w:r>
        <w:rPr>
          <w:b w:val="0"/>
          <w:bCs/>
          <w:sz w:val="24"/>
          <w:szCs w:val="24"/>
          <w:lang w:val="es-MX"/>
        </w:rPr>
        <w:t xml:space="preserve"> y almacena hasta un máximo de 1</w:t>
      </w:r>
      <w:r>
        <w:rPr>
          <w:b w:val="0"/>
          <w:bCs/>
          <w:sz w:val="24"/>
          <w:szCs w:val="24"/>
          <w:lang w:val="es-MX"/>
        </w:rPr>
        <w:t>0</w:t>
      </w:r>
      <w:r>
        <w:rPr>
          <w:b w:val="0"/>
          <w:bCs/>
          <w:sz w:val="24"/>
          <w:szCs w:val="24"/>
          <w:lang w:val="es-MX"/>
        </w:rPr>
        <w:t xml:space="preserve"> caracteres.</w:t>
      </w:r>
    </w:p>
    <w:p w14:paraId="07CCFB96" w14:textId="21DEABBB" w:rsidR="006F4A1A" w:rsidRDefault="006F4A1A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Tipo_sistem: </w:t>
      </w:r>
      <w:r>
        <w:rPr>
          <w:b w:val="0"/>
          <w:bCs/>
          <w:sz w:val="24"/>
          <w:szCs w:val="24"/>
          <w:lang w:val="es-MX"/>
        </w:rPr>
        <w:t>G</w:t>
      </w:r>
      <w:r>
        <w:rPr>
          <w:b w:val="0"/>
          <w:bCs/>
          <w:sz w:val="24"/>
          <w:szCs w:val="24"/>
          <w:lang w:val="es-MX"/>
        </w:rPr>
        <w:t xml:space="preserve">uarda </w:t>
      </w:r>
      <w:r>
        <w:rPr>
          <w:b w:val="0"/>
          <w:bCs/>
          <w:sz w:val="24"/>
          <w:szCs w:val="24"/>
          <w:lang w:val="es-MX"/>
        </w:rPr>
        <w:t>el tipo de usuario.</w:t>
      </w:r>
      <w:r>
        <w:rPr>
          <w:b w:val="0"/>
          <w:bCs/>
          <w:sz w:val="24"/>
          <w:szCs w:val="24"/>
          <w:lang w:val="es-MX"/>
        </w:rPr>
        <w:t xml:space="preserve"> Tipo integer y almacena hasta un máximo de 1 </w:t>
      </w:r>
      <w:r>
        <w:rPr>
          <w:b w:val="0"/>
          <w:bCs/>
          <w:sz w:val="24"/>
          <w:szCs w:val="24"/>
          <w:lang w:val="es-MX"/>
        </w:rPr>
        <w:t>carácter</w:t>
      </w:r>
      <w:r>
        <w:rPr>
          <w:b w:val="0"/>
          <w:bCs/>
          <w:sz w:val="24"/>
          <w:szCs w:val="24"/>
          <w:lang w:val="es-MX"/>
        </w:rPr>
        <w:t>.</w:t>
      </w:r>
    </w:p>
    <w:p w14:paraId="5394A452" w14:textId="06E81497" w:rsidR="00E3675B" w:rsidRDefault="006F4A1A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Id_emp_sistem: </w:t>
      </w:r>
      <w:r w:rsidR="00E3152D">
        <w:rPr>
          <w:b w:val="0"/>
          <w:bCs/>
          <w:sz w:val="24"/>
          <w:szCs w:val="24"/>
          <w:lang w:val="es-MX"/>
        </w:rPr>
        <w:t>Es una foreign key que relaciona la tabla sistema con la de empleado.</w:t>
      </w:r>
      <w:r w:rsidR="00E3152D" w:rsidRPr="00E3152D">
        <w:rPr>
          <w:b w:val="0"/>
          <w:bCs/>
          <w:sz w:val="24"/>
          <w:szCs w:val="24"/>
          <w:lang w:val="es-MX"/>
        </w:rPr>
        <w:t xml:space="preserve"> </w:t>
      </w:r>
      <w:r w:rsidR="00E3152D">
        <w:rPr>
          <w:b w:val="0"/>
          <w:bCs/>
          <w:sz w:val="24"/>
          <w:szCs w:val="24"/>
          <w:lang w:val="es-MX"/>
        </w:rPr>
        <w:t>Guarda el número de documento del empleado. Tipo integer y almacena hasta un máximo de 11 caracteres</w:t>
      </w:r>
      <w:r w:rsidR="00E3675B">
        <w:rPr>
          <w:b w:val="0"/>
          <w:bCs/>
          <w:sz w:val="24"/>
          <w:szCs w:val="24"/>
          <w:lang w:val="es-MX"/>
        </w:rPr>
        <w:t>.</w:t>
      </w:r>
    </w:p>
    <w:p w14:paraId="106A8B4C" w14:textId="626E9D0D" w:rsidR="00E3675B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</w:p>
    <w:p w14:paraId="488BEFA3" w14:textId="78E964F0" w:rsidR="00E3675B" w:rsidRDefault="00E3675B" w:rsidP="00E3675B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Usuario</w:t>
      </w:r>
    </w:p>
    <w:p w14:paraId="2CD239C8" w14:textId="1D83896A" w:rsidR="00E3675B" w:rsidRPr="00E3675B" w:rsidRDefault="00E3675B" w:rsidP="00E3675B">
      <w:pPr>
        <w:ind w:left="720" w:firstLine="72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5A3B7B6D" wp14:editId="6A64A6BF">
            <wp:extent cx="1532728" cy="1676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88" t="7291" r="14532" b="64341"/>
                    <a:stretch/>
                  </pic:blipFill>
                  <pic:spPr bwMode="auto">
                    <a:xfrm>
                      <a:off x="0" y="0"/>
                      <a:ext cx="1545690" cy="169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3FB89" w14:textId="365F8CFB" w:rsidR="00E3675B" w:rsidRPr="005C107C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 xml:space="preserve">: </w:t>
      </w:r>
      <w:r>
        <w:rPr>
          <w:b w:val="0"/>
          <w:bCs/>
          <w:sz w:val="24"/>
          <w:szCs w:val="24"/>
          <w:lang w:val="es-MX"/>
        </w:rPr>
        <w:t xml:space="preserve">Guarda el número de documento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 xml:space="preserve">. Tipo integer y almacena hasta un máximo de 11 caracteres, clave primaria. </w:t>
      </w:r>
    </w:p>
    <w:p w14:paraId="6FE5A044" w14:textId="545E80BE" w:rsidR="00E3675B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Nom_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 xml:space="preserve">: </w:t>
      </w:r>
      <w:r>
        <w:rPr>
          <w:b w:val="0"/>
          <w:bCs/>
          <w:sz w:val="24"/>
          <w:szCs w:val="24"/>
          <w:lang w:val="es-MX"/>
        </w:rPr>
        <w:t xml:space="preserve">Guarda el nombre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varchar y almacena hasta un máximo de 40 caracteres.</w:t>
      </w:r>
    </w:p>
    <w:p w14:paraId="57424750" w14:textId="4795F8D8" w:rsidR="00E3675B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Apell_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 xml:space="preserve">: </w:t>
      </w:r>
      <w:r>
        <w:rPr>
          <w:b w:val="0"/>
          <w:bCs/>
          <w:sz w:val="24"/>
          <w:szCs w:val="24"/>
          <w:lang w:val="es-MX"/>
        </w:rPr>
        <w:t xml:space="preserve">Guarda el apellido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varchar y almacena hasta un máximo de 70 caracteres.</w:t>
      </w:r>
    </w:p>
    <w:p w14:paraId="24B6B695" w14:textId="7E942757" w:rsidR="00E3675B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Nacim_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 xml:space="preserve">: </w:t>
      </w:r>
      <w:r>
        <w:rPr>
          <w:b w:val="0"/>
          <w:bCs/>
          <w:sz w:val="24"/>
          <w:szCs w:val="24"/>
          <w:lang w:val="es-MX"/>
        </w:rPr>
        <w:t xml:space="preserve"> Guarda la fecha de nacimiento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date.</w:t>
      </w:r>
    </w:p>
    <w:p w14:paraId="108748E6" w14:textId="4DA8C876" w:rsidR="00E3675B" w:rsidRPr="003E6B5E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Tel_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>:</w:t>
      </w:r>
      <w:r>
        <w:rPr>
          <w:b w:val="0"/>
          <w:bCs/>
          <w:sz w:val="24"/>
          <w:szCs w:val="24"/>
          <w:lang w:val="es-MX"/>
        </w:rPr>
        <w:t xml:space="preserve"> Guarda el número telefónico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varchar y almacena hasta un máximo de 13 caracteres.</w:t>
      </w:r>
    </w:p>
    <w:p w14:paraId="31046012" w14:textId="609E7E05" w:rsidR="00E3675B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Gen_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 xml:space="preserve">: </w:t>
      </w:r>
      <w:r>
        <w:rPr>
          <w:b w:val="0"/>
          <w:bCs/>
          <w:sz w:val="24"/>
          <w:szCs w:val="24"/>
          <w:lang w:val="es-MX"/>
        </w:rPr>
        <w:t xml:space="preserve"> Guarda el género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varchar y almacena 1 carácter.</w:t>
      </w:r>
    </w:p>
    <w:p w14:paraId="125A9F22" w14:textId="2AB9A993" w:rsidR="00E3675B" w:rsidRDefault="00E3675B" w:rsidP="00E3675B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Email_</w:t>
      </w:r>
      <w:r w:rsidR="00744B76"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>:</w:t>
      </w:r>
      <w:r>
        <w:rPr>
          <w:b w:val="0"/>
          <w:bCs/>
          <w:sz w:val="24"/>
          <w:szCs w:val="24"/>
          <w:lang w:val="es-MX"/>
        </w:rPr>
        <w:t xml:space="preserve"> Guarda el correo electrónico del </w:t>
      </w:r>
      <w:r w:rsidR="00744B76"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varchar y almacena hasta un máximo de 50 caracteres.</w:t>
      </w:r>
    </w:p>
    <w:p w14:paraId="5600A93C" w14:textId="5F309D92" w:rsidR="00744B76" w:rsidRDefault="00744B76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Id_emp_</w:t>
      </w:r>
      <w:r>
        <w:rPr>
          <w:sz w:val="24"/>
          <w:szCs w:val="24"/>
          <w:lang w:val="es-MX"/>
        </w:rPr>
        <w:t>usu</w:t>
      </w:r>
      <w:r>
        <w:rPr>
          <w:sz w:val="24"/>
          <w:szCs w:val="24"/>
          <w:lang w:val="es-MX"/>
        </w:rPr>
        <w:t xml:space="preserve">: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</w:t>
      </w:r>
      <w:r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 xml:space="preserve"> con la de empleado.</w:t>
      </w:r>
      <w:r w:rsidRPr="00E3152D">
        <w:rPr>
          <w:b w:val="0"/>
          <w:bCs/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Guarda el número de documento del empleado. Tipo integer y almacena hasta un máximo de 11 caracteres.</w:t>
      </w:r>
    </w:p>
    <w:p w14:paraId="6719C586" w14:textId="073F04F3" w:rsidR="00744B76" w:rsidRDefault="00744B76" w:rsidP="00744B76">
      <w:pPr>
        <w:ind w:left="720"/>
        <w:rPr>
          <w:b w:val="0"/>
          <w:bCs/>
          <w:sz w:val="24"/>
          <w:szCs w:val="24"/>
          <w:lang w:val="es-MX"/>
        </w:rPr>
      </w:pPr>
    </w:p>
    <w:p w14:paraId="17AD9055" w14:textId="4C849F07" w:rsidR="00744B76" w:rsidRPr="00744B76" w:rsidRDefault="00744B76" w:rsidP="00744B76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Actividad</w:t>
      </w:r>
    </w:p>
    <w:p w14:paraId="667C9E7C" w14:textId="55D8E8AA" w:rsidR="00744B76" w:rsidRDefault="00744B76" w:rsidP="00744B76">
      <w:pPr>
        <w:ind w:left="720" w:firstLine="720"/>
        <w:rPr>
          <w:b w:val="0"/>
          <w:bCs/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7D62B7FE" wp14:editId="180845E6">
            <wp:extent cx="1468288" cy="126311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99" t="50966" r="1237" b="27563"/>
                    <a:stretch/>
                  </pic:blipFill>
                  <pic:spPr bwMode="auto">
                    <a:xfrm>
                      <a:off x="0" y="0"/>
                      <a:ext cx="1482079" cy="127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88F21" w14:textId="21727694" w:rsidR="00744B76" w:rsidRDefault="00744B76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Cod_activ: </w:t>
      </w:r>
      <w:r>
        <w:rPr>
          <w:b w:val="0"/>
          <w:bCs/>
          <w:sz w:val="24"/>
          <w:szCs w:val="24"/>
          <w:lang w:val="es-MX"/>
        </w:rPr>
        <w:t>Guarda el código de la actividad. Tipo integer y almacena hasta un máximo de 11 caracteres</w:t>
      </w:r>
      <w:r w:rsidR="00D2650A">
        <w:rPr>
          <w:b w:val="0"/>
          <w:bCs/>
          <w:sz w:val="24"/>
          <w:szCs w:val="24"/>
          <w:lang w:val="es-MX"/>
        </w:rPr>
        <w:t>, clave primaria.</w:t>
      </w:r>
    </w:p>
    <w:p w14:paraId="7DD15E22" w14:textId="077C60E9" w:rsidR="00744B76" w:rsidRDefault="00A72958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Nom_activ:</w:t>
      </w:r>
      <w:r>
        <w:rPr>
          <w:b w:val="0"/>
          <w:bCs/>
          <w:sz w:val="24"/>
          <w:szCs w:val="24"/>
          <w:lang w:val="es-MX"/>
        </w:rPr>
        <w:t xml:space="preserve"> Guarda el nombre de la actividad. Tipo varchar y almacena hasta un máximo de 50 caracteres.</w:t>
      </w:r>
    </w:p>
    <w:p w14:paraId="499E8490" w14:textId="1CFDAA3B" w:rsidR="00A72958" w:rsidRPr="00A72958" w:rsidRDefault="00A72958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Dia_activ:</w:t>
      </w:r>
      <w:r>
        <w:rPr>
          <w:b w:val="0"/>
          <w:bCs/>
          <w:sz w:val="24"/>
          <w:szCs w:val="24"/>
          <w:lang w:val="es-MX"/>
        </w:rPr>
        <w:t xml:space="preserve"> Guarda el día en que se desarrolla la actividad. Tipo varchar y almacena 1 carácter.</w:t>
      </w:r>
    </w:p>
    <w:p w14:paraId="44E46E54" w14:textId="4A786470" w:rsidR="00A72958" w:rsidRDefault="00A72958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Hora_activ:</w:t>
      </w:r>
      <w:r>
        <w:rPr>
          <w:b w:val="0"/>
          <w:bCs/>
          <w:sz w:val="24"/>
          <w:szCs w:val="24"/>
          <w:lang w:val="es-MX"/>
        </w:rPr>
        <w:t xml:space="preserve"> Guarda la hora de inicio de la actividad. Tipo time.</w:t>
      </w:r>
    </w:p>
    <w:p w14:paraId="07B1EFB6" w14:textId="253E39A8" w:rsidR="00A72958" w:rsidRDefault="00A72958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Limit_activ:</w:t>
      </w:r>
      <w:r>
        <w:rPr>
          <w:b w:val="0"/>
          <w:bCs/>
          <w:sz w:val="24"/>
          <w:szCs w:val="24"/>
          <w:lang w:val="es-MX"/>
        </w:rPr>
        <w:t xml:space="preserve"> Guarda el limite de participantes de la actividad. Tipo integer y almacena hasta un máximo de 2 caracteres.</w:t>
      </w:r>
    </w:p>
    <w:p w14:paraId="5F36B533" w14:textId="182AC27C" w:rsidR="00A72958" w:rsidRDefault="00A72958" w:rsidP="00744B7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Durac_activ:</w:t>
      </w:r>
      <w:r>
        <w:rPr>
          <w:b w:val="0"/>
          <w:bCs/>
          <w:sz w:val="24"/>
          <w:szCs w:val="24"/>
          <w:lang w:val="es-MX"/>
        </w:rPr>
        <w:t xml:space="preserve"> Guarda el tiempo que dura la actividad. Tipo varchar y almacena hasta un máximo</w:t>
      </w:r>
      <w:r w:rsidR="00B4074B">
        <w:rPr>
          <w:b w:val="0"/>
          <w:bCs/>
          <w:sz w:val="24"/>
          <w:szCs w:val="24"/>
          <w:lang w:val="es-MX"/>
        </w:rPr>
        <w:t xml:space="preserve"> de 5 caracteres.</w:t>
      </w:r>
    </w:p>
    <w:p w14:paraId="3B73DCD3" w14:textId="66EB52F5" w:rsidR="00B4074B" w:rsidRDefault="00B4074B" w:rsidP="00744B76">
      <w:pPr>
        <w:ind w:left="720"/>
        <w:rPr>
          <w:b w:val="0"/>
          <w:bCs/>
          <w:sz w:val="24"/>
          <w:szCs w:val="24"/>
          <w:lang w:val="es-MX"/>
        </w:rPr>
      </w:pPr>
    </w:p>
    <w:p w14:paraId="7E324CE1" w14:textId="6047110E" w:rsidR="00E93AE8" w:rsidRDefault="00D2650A" w:rsidP="00744B76">
      <w:pPr>
        <w:ind w:left="720"/>
        <w:rPr>
          <w:noProof/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t>Participa</w:t>
      </w:r>
    </w:p>
    <w:p w14:paraId="776152B0" w14:textId="2166271F" w:rsidR="00B4074B" w:rsidRDefault="00B4074B" w:rsidP="00506686">
      <w:pPr>
        <w:ind w:left="720" w:firstLine="720"/>
        <w:rPr>
          <w:b w:val="0"/>
          <w:bCs/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0F85C797" wp14:editId="2A274F7F">
            <wp:extent cx="1466850" cy="549594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84" t="37492" r="1266" b="53113"/>
                    <a:stretch/>
                  </pic:blipFill>
                  <pic:spPr bwMode="auto">
                    <a:xfrm>
                      <a:off x="0" y="0"/>
                      <a:ext cx="1497492" cy="56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8C7A" w14:textId="4EC38EBE" w:rsidR="00744B76" w:rsidRDefault="00D2650A" w:rsidP="00D2650A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Id_usu_part: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participa con la tabla usuario. </w:t>
      </w:r>
      <w:r>
        <w:rPr>
          <w:b w:val="0"/>
          <w:bCs/>
          <w:sz w:val="24"/>
          <w:szCs w:val="24"/>
          <w:lang w:val="es-MX"/>
        </w:rPr>
        <w:t>Guarda el número de documento del usuario. Tipo integer y almacena hasta un máximo de 11 caracteres</w:t>
      </w:r>
      <w:r>
        <w:rPr>
          <w:b w:val="0"/>
          <w:bCs/>
          <w:sz w:val="24"/>
          <w:szCs w:val="24"/>
          <w:lang w:val="es-MX"/>
        </w:rPr>
        <w:t>.</w:t>
      </w:r>
    </w:p>
    <w:p w14:paraId="3F47F72D" w14:textId="7D6D7EA9" w:rsidR="00D2650A" w:rsidRDefault="00D2650A" w:rsidP="00D2650A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Cod_activ_part:</w:t>
      </w:r>
      <w:r>
        <w:rPr>
          <w:b w:val="0"/>
          <w:bCs/>
          <w:sz w:val="24"/>
          <w:szCs w:val="24"/>
          <w:lang w:val="es-MX"/>
        </w:rPr>
        <w:t xml:space="preserve"> Es una foreign key que relaciona la tabla participa con la tabla actividad. </w:t>
      </w:r>
      <w:r>
        <w:rPr>
          <w:b w:val="0"/>
          <w:bCs/>
          <w:sz w:val="24"/>
          <w:szCs w:val="24"/>
          <w:lang w:val="es-MX"/>
        </w:rPr>
        <w:t>Guarda el código de la actividad. Tipo integer y almacena hasta un máximo de 11 caracteres.</w:t>
      </w:r>
    </w:p>
    <w:p w14:paraId="428BB873" w14:textId="77777777" w:rsidR="00506686" w:rsidRDefault="00506686" w:rsidP="00D2650A">
      <w:pPr>
        <w:ind w:left="720"/>
        <w:rPr>
          <w:sz w:val="24"/>
          <w:szCs w:val="24"/>
          <w:lang w:val="es-MX"/>
        </w:rPr>
      </w:pPr>
    </w:p>
    <w:p w14:paraId="16727CE4" w14:textId="5D82BF95" w:rsidR="00E3675B" w:rsidRPr="00506686" w:rsidRDefault="00506686" w:rsidP="00506686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Editorial</w:t>
      </w:r>
    </w:p>
    <w:p w14:paraId="4FEDB9BD" w14:textId="609E943F" w:rsidR="00506686" w:rsidRDefault="00D2650A" w:rsidP="00506686">
      <w:pPr>
        <w:ind w:left="720" w:firstLine="72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770B58F0" wp14:editId="3FF0AD1A">
            <wp:extent cx="1466850" cy="108001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" t="26256" r="78907" b="55250"/>
                    <a:stretch/>
                  </pic:blipFill>
                  <pic:spPr bwMode="auto">
                    <a:xfrm>
                      <a:off x="0" y="0"/>
                      <a:ext cx="1481573" cy="10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24E8" w14:textId="426EC702" w:rsidR="00506686" w:rsidRDefault="00506686" w:rsidP="002A30C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Cod_edit: </w:t>
      </w:r>
      <w:r w:rsidR="002A30CF">
        <w:rPr>
          <w:b w:val="0"/>
          <w:bCs/>
          <w:sz w:val="24"/>
          <w:szCs w:val="24"/>
          <w:lang w:val="es-MX"/>
        </w:rPr>
        <w:t>Guarda el código de la editorial. Tipo integer y almacena hasta un máximo de 11 caracteres, clave primaria.</w:t>
      </w:r>
    </w:p>
    <w:p w14:paraId="2ED581FA" w14:textId="6270350A" w:rsidR="002A30CF" w:rsidRDefault="002A30CF" w:rsidP="002A30C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Nom_edit:</w:t>
      </w:r>
      <w:r>
        <w:rPr>
          <w:b w:val="0"/>
          <w:bCs/>
          <w:sz w:val="24"/>
          <w:szCs w:val="24"/>
          <w:lang w:val="es-MX"/>
        </w:rPr>
        <w:t xml:space="preserve"> Guarda el nombre de la editorial. Tipo varchar y almacena hasta un máximo de 50 caracteres.</w:t>
      </w:r>
    </w:p>
    <w:p w14:paraId="05AFACE8" w14:textId="56E499BE" w:rsidR="002A30CF" w:rsidRDefault="002A30CF" w:rsidP="002A30C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Ciud_edit:</w:t>
      </w:r>
      <w:r>
        <w:rPr>
          <w:b w:val="0"/>
          <w:bCs/>
          <w:sz w:val="24"/>
          <w:szCs w:val="24"/>
          <w:lang w:val="es-MX"/>
        </w:rPr>
        <w:t xml:space="preserve"> Guarda la ciudad de la editorial. Tipo varchar y almacena hasta un máximo de 50 caracteres.</w:t>
      </w:r>
    </w:p>
    <w:p w14:paraId="1AEAFC8C" w14:textId="55108925" w:rsidR="002A30CF" w:rsidRDefault="002A30CF" w:rsidP="002A30C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Direc_edit:</w:t>
      </w:r>
      <w:r>
        <w:rPr>
          <w:b w:val="0"/>
          <w:bCs/>
          <w:sz w:val="24"/>
          <w:szCs w:val="24"/>
          <w:lang w:val="es-MX"/>
        </w:rPr>
        <w:t xml:space="preserve"> Guarda la dirección de la editorial. Tipo varchar y almacena hasta un máximo de 70 caracteres.</w:t>
      </w:r>
    </w:p>
    <w:p w14:paraId="05059014" w14:textId="4116A346" w:rsidR="002B0F09" w:rsidRDefault="002A30CF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Tel_edit:</w:t>
      </w:r>
      <w:r>
        <w:rPr>
          <w:b w:val="0"/>
          <w:bCs/>
          <w:sz w:val="24"/>
          <w:szCs w:val="24"/>
          <w:lang w:val="es-MX"/>
        </w:rPr>
        <w:t xml:space="preserve"> Guarda el número telefónico </w:t>
      </w:r>
      <w:r w:rsidR="002B0F09">
        <w:rPr>
          <w:b w:val="0"/>
          <w:bCs/>
          <w:sz w:val="24"/>
          <w:szCs w:val="24"/>
          <w:lang w:val="es-MX"/>
        </w:rPr>
        <w:t>de la editorial. Tipo varchar y almacena hasta un máximo de 15 caracteres.</w:t>
      </w:r>
    </w:p>
    <w:p w14:paraId="1C8286DA" w14:textId="77777777" w:rsidR="002B0F09" w:rsidRPr="00506686" w:rsidRDefault="002B0F09" w:rsidP="002B0F09">
      <w:pPr>
        <w:ind w:left="720"/>
        <w:rPr>
          <w:b w:val="0"/>
          <w:bCs/>
          <w:sz w:val="24"/>
          <w:szCs w:val="24"/>
          <w:lang w:val="es-MX"/>
        </w:rPr>
      </w:pPr>
    </w:p>
    <w:p w14:paraId="53D37645" w14:textId="3DD97832" w:rsidR="00AA3765" w:rsidRPr="002B0F09" w:rsidRDefault="002B0F09" w:rsidP="00AA3765">
      <w:pPr>
        <w:rPr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>Libro</w:t>
      </w:r>
    </w:p>
    <w:p w14:paraId="3021EF65" w14:textId="5AE4ECB4" w:rsidR="002B0F09" w:rsidRDefault="002B0F09" w:rsidP="002B0F09">
      <w:pPr>
        <w:ind w:left="720" w:firstLine="72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4571C431" wp14:editId="6FBC0014">
            <wp:extent cx="1447800" cy="1372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51" t="48210" r="60922" b="27666"/>
                    <a:stretch/>
                  </pic:blipFill>
                  <pic:spPr bwMode="auto">
                    <a:xfrm>
                      <a:off x="0" y="0"/>
                      <a:ext cx="1459726" cy="138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9ADBA" w14:textId="41B7B01E" w:rsidR="002B0F09" w:rsidRDefault="002B0F09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Isbn_lib: </w:t>
      </w:r>
      <w:r>
        <w:rPr>
          <w:b w:val="0"/>
          <w:bCs/>
          <w:sz w:val="24"/>
          <w:szCs w:val="24"/>
          <w:lang w:val="es-MX"/>
        </w:rPr>
        <w:t>Guarda el ISBN del libro. Tipo varchar y almacena hasta un máximo de 13 caracteres, clave primaria.</w:t>
      </w:r>
    </w:p>
    <w:p w14:paraId="3EEC4FB5" w14:textId="3DAD5C29" w:rsidR="002B0F09" w:rsidRDefault="002B0F09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Cod_lib:</w:t>
      </w:r>
      <w:r>
        <w:rPr>
          <w:b w:val="0"/>
          <w:bCs/>
          <w:sz w:val="24"/>
          <w:szCs w:val="24"/>
          <w:lang w:val="es-MX"/>
        </w:rPr>
        <w:t xml:space="preserve"> </w:t>
      </w:r>
      <w:r w:rsidR="004055CE">
        <w:rPr>
          <w:b w:val="0"/>
          <w:bCs/>
          <w:sz w:val="24"/>
          <w:szCs w:val="24"/>
          <w:lang w:val="es-MX"/>
        </w:rPr>
        <w:t>Guarda el código del libro. Tipo varchar y almacena hasta un máximo de 10 caracteres.</w:t>
      </w:r>
    </w:p>
    <w:p w14:paraId="3EB5791F" w14:textId="06C4103D" w:rsidR="004055CE" w:rsidRDefault="004055CE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Nom_lib:</w:t>
      </w:r>
      <w:r>
        <w:rPr>
          <w:b w:val="0"/>
          <w:bCs/>
          <w:sz w:val="24"/>
          <w:szCs w:val="24"/>
          <w:lang w:val="es-MX"/>
        </w:rPr>
        <w:t xml:space="preserve"> Guarda el titulo del libro. Tipo varchar y almacena hasta un máximo de 50 caracteres.</w:t>
      </w:r>
    </w:p>
    <w:p w14:paraId="2AAF980D" w14:textId="1FF4BC61" w:rsidR="004055CE" w:rsidRDefault="004055CE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Estado_lib:</w:t>
      </w:r>
      <w:r>
        <w:rPr>
          <w:b w:val="0"/>
          <w:bCs/>
          <w:sz w:val="24"/>
          <w:szCs w:val="24"/>
          <w:lang w:val="es-MX"/>
        </w:rPr>
        <w:t xml:space="preserve"> Guarda el estado del libro. Tipo varchar y almacena 1 carácter.</w:t>
      </w:r>
    </w:p>
    <w:p w14:paraId="0AEBA364" w14:textId="265D4742" w:rsidR="004055CE" w:rsidRDefault="004055CE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Anno_lib:</w:t>
      </w:r>
      <w:r>
        <w:rPr>
          <w:b w:val="0"/>
          <w:bCs/>
          <w:sz w:val="24"/>
          <w:szCs w:val="24"/>
          <w:lang w:val="es-MX"/>
        </w:rPr>
        <w:t xml:space="preserve"> Guarda el año de publicación del libro. Tipo varchar y almacena hasta un máximo de 4 caracteres.</w:t>
      </w:r>
    </w:p>
    <w:p w14:paraId="6383891D" w14:textId="0929C3FA" w:rsidR="004055CE" w:rsidRDefault="004055CE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Pag_lib:</w:t>
      </w:r>
      <w:r>
        <w:rPr>
          <w:b w:val="0"/>
          <w:bCs/>
          <w:sz w:val="24"/>
          <w:szCs w:val="24"/>
          <w:lang w:val="es-MX"/>
        </w:rPr>
        <w:t xml:space="preserve"> Guarda la cantidad de </w:t>
      </w:r>
      <w:r w:rsidR="00B835C5">
        <w:rPr>
          <w:b w:val="0"/>
          <w:bCs/>
          <w:sz w:val="24"/>
          <w:szCs w:val="24"/>
          <w:lang w:val="es-MX"/>
        </w:rPr>
        <w:t>páginas</w:t>
      </w:r>
      <w:r>
        <w:rPr>
          <w:b w:val="0"/>
          <w:bCs/>
          <w:sz w:val="24"/>
          <w:szCs w:val="24"/>
          <w:lang w:val="es-MX"/>
        </w:rPr>
        <w:t xml:space="preserve"> del libro</w:t>
      </w:r>
      <w:r w:rsidR="00B835C5">
        <w:rPr>
          <w:b w:val="0"/>
          <w:bCs/>
          <w:sz w:val="24"/>
          <w:szCs w:val="24"/>
          <w:lang w:val="es-MX"/>
        </w:rPr>
        <w:t>. Tipo integer y almacena hasta un máximo de 4 caracteres.</w:t>
      </w:r>
    </w:p>
    <w:p w14:paraId="224FF72F" w14:textId="2800B4CE" w:rsidR="00B835C5" w:rsidRPr="002B0F09" w:rsidRDefault="00B835C5" w:rsidP="002B0F09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Cod_edit_lib:</w:t>
      </w:r>
      <w:r>
        <w:rPr>
          <w:b w:val="0"/>
          <w:bCs/>
          <w:sz w:val="24"/>
          <w:szCs w:val="24"/>
          <w:lang w:val="es-MX"/>
        </w:rPr>
        <w:t xml:space="preserve"> Es una foreign key que relaciona la tabla libro con la de editorial. </w:t>
      </w:r>
      <w:r>
        <w:rPr>
          <w:b w:val="0"/>
          <w:bCs/>
          <w:sz w:val="24"/>
          <w:szCs w:val="24"/>
          <w:lang w:val="es-MX"/>
        </w:rPr>
        <w:t>Guarda el código de la editorial. Tipo integer y almacena hasta un máximo de 11 caracteres</w:t>
      </w:r>
      <w:r>
        <w:rPr>
          <w:b w:val="0"/>
          <w:bCs/>
          <w:sz w:val="24"/>
          <w:szCs w:val="24"/>
          <w:lang w:val="es-MX"/>
        </w:rPr>
        <w:t>.</w:t>
      </w:r>
    </w:p>
    <w:p w14:paraId="4033BAF9" w14:textId="1B98B960" w:rsidR="002B0F09" w:rsidRDefault="002B0F09" w:rsidP="00AA3765">
      <w:pPr>
        <w:rPr>
          <w:sz w:val="24"/>
          <w:szCs w:val="24"/>
          <w:lang w:val="es-MX"/>
        </w:rPr>
      </w:pPr>
    </w:p>
    <w:p w14:paraId="7548112C" w14:textId="0910CE98" w:rsidR="002B0F09" w:rsidRDefault="002D4221" w:rsidP="002D4221">
      <w:pPr>
        <w:ind w:firstLine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Genero</w:t>
      </w:r>
    </w:p>
    <w:p w14:paraId="5420C5F5" w14:textId="64D24E72" w:rsidR="002B0F09" w:rsidRDefault="00B835C5" w:rsidP="002D4221">
      <w:pPr>
        <w:ind w:left="720" w:firstLine="72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3DF7633E" wp14:editId="4980057E">
            <wp:extent cx="1447800" cy="562935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5" t="88870" r="77582" b="1395"/>
                    <a:stretch/>
                  </pic:blipFill>
                  <pic:spPr bwMode="auto">
                    <a:xfrm>
                      <a:off x="0" y="0"/>
                      <a:ext cx="1471977" cy="57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85236" w14:textId="2B648DB2" w:rsidR="002D4221" w:rsidRDefault="002D4221" w:rsidP="002D4221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Cod_gen: </w:t>
      </w:r>
      <w:r>
        <w:rPr>
          <w:b w:val="0"/>
          <w:bCs/>
          <w:sz w:val="24"/>
          <w:szCs w:val="24"/>
          <w:lang w:val="es-MX"/>
        </w:rPr>
        <w:t>Guarda el código del genero literario. Tipo integer y almacena hasta un máximo de 11 caracteres</w:t>
      </w:r>
      <w:r w:rsidR="001378F5">
        <w:rPr>
          <w:b w:val="0"/>
          <w:bCs/>
          <w:sz w:val="24"/>
          <w:szCs w:val="24"/>
          <w:lang w:val="es-MX"/>
        </w:rPr>
        <w:t>, clave primaria</w:t>
      </w:r>
      <w:r>
        <w:rPr>
          <w:b w:val="0"/>
          <w:bCs/>
          <w:sz w:val="24"/>
          <w:szCs w:val="24"/>
          <w:lang w:val="es-MX"/>
        </w:rPr>
        <w:t>.</w:t>
      </w:r>
    </w:p>
    <w:p w14:paraId="5EC9A663" w14:textId="4F299993" w:rsidR="002D4221" w:rsidRDefault="002D4221" w:rsidP="002D4221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Nom_gen:</w:t>
      </w:r>
      <w:r>
        <w:rPr>
          <w:b w:val="0"/>
          <w:bCs/>
          <w:sz w:val="24"/>
          <w:szCs w:val="24"/>
          <w:lang w:val="es-MX"/>
        </w:rPr>
        <w:t xml:space="preserve"> Guarda el nombre del genero literario. Tipo varchar y almacena hasta un máximo de 20 caracteres.</w:t>
      </w:r>
    </w:p>
    <w:p w14:paraId="09F5860E" w14:textId="2B247EE9" w:rsidR="002D4221" w:rsidRDefault="002D4221" w:rsidP="002D4221">
      <w:pPr>
        <w:ind w:left="720"/>
        <w:rPr>
          <w:b w:val="0"/>
          <w:bCs/>
          <w:sz w:val="24"/>
          <w:szCs w:val="24"/>
          <w:lang w:val="es-MX"/>
        </w:rPr>
      </w:pPr>
    </w:p>
    <w:p w14:paraId="3225707C" w14:textId="2FCC7142" w:rsidR="002D4221" w:rsidRPr="002D4221" w:rsidRDefault="002D4221" w:rsidP="002D4221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Tiene</w:t>
      </w:r>
    </w:p>
    <w:p w14:paraId="480C9E8F" w14:textId="34643D0C" w:rsidR="002D4221" w:rsidRDefault="002D4221" w:rsidP="001378F5">
      <w:pPr>
        <w:ind w:left="720" w:firstLine="720"/>
        <w:rPr>
          <w:b w:val="0"/>
          <w:bCs/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00704FF0" wp14:editId="3505E613">
            <wp:extent cx="1426060" cy="533400"/>
            <wp:effectExtent l="0" t="0" r="317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5" t="77609" r="77598" b="12936"/>
                    <a:stretch/>
                  </pic:blipFill>
                  <pic:spPr bwMode="auto">
                    <a:xfrm>
                      <a:off x="0" y="0"/>
                      <a:ext cx="1455026" cy="54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C2B0" w14:textId="7F597C79" w:rsidR="001378F5" w:rsidRDefault="001378F5" w:rsidP="001378F5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Isbn_libT: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tiene con la de libro. </w:t>
      </w:r>
      <w:r>
        <w:rPr>
          <w:b w:val="0"/>
          <w:bCs/>
          <w:sz w:val="24"/>
          <w:szCs w:val="24"/>
          <w:lang w:val="es-MX"/>
        </w:rPr>
        <w:t>Guarda el ISBN del libro. Tipo varchar y almacena hasta un máximo de 13 caracteres</w:t>
      </w:r>
      <w:r>
        <w:rPr>
          <w:b w:val="0"/>
          <w:bCs/>
          <w:sz w:val="24"/>
          <w:szCs w:val="24"/>
          <w:lang w:val="es-MX"/>
        </w:rPr>
        <w:t>.</w:t>
      </w:r>
    </w:p>
    <w:p w14:paraId="6C4E5984" w14:textId="175BEAD0" w:rsidR="002B0F09" w:rsidRDefault="001378F5" w:rsidP="001378F5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Cod_genT: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tiene con la de género. </w:t>
      </w:r>
      <w:r>
        <w:rPr>
          <w:b w:val="0"/>
          <w:bCs/>
          <w:sz w:val="24"/>
          <w:szCs w:val="24"/>
          <w:lang w:val="es-MX"/>
        </w:rPr>
        <w:t xml:space="preserve">Guarda el código del </w:t>
      </w:r>
      <w:r>
        <w:rPr>
          <w:b w:val="0"/>
          <w:bCs/>
          <w:sz w:val="24"/>
          <w:szCs w:val="24"/>
          <w:lang w:val="es-MX"/>
        </w:rPr>
        <w:t>género</w:t>
      </w:r>
      <w:r>
        <w:rPr>
          <w:b w:val="0"/>
          <w:bCs/>
          <w:sz w:val="24"/>
          <w:szCs w:val="24"/>
          <w:lang w:val="es-MX"/>
        </w:rPr>
        <w:t xml:space="preserve"> literario. Tipo integer y almacena hasta un máximo de 11 caracteres.</w:t>
      </w:r>
    </w:p>
    <w:p w14:paraId="3C4BDB58" w14:textId="452A9822" w:rsidR="001378F5" w:rsidRDefault="001378F5" w:rsidP="001378F5">
      <w:pPr>
        <w:ind w:left="720"/>
        <w:rPr>
          <w:b w:val="0"/>
          <w:bCs/>
          <w:sz w:val="24"/>
          <w:szCs w:val="24"/>
          <w:lang w:val="es-MX"/>
        </w:rPr>
      </w:pPr>
    </w:p>
    <w:p w14:paraId="0E1B300A" w14:textId="00D2EB8E" w:rsidR="001378F5" w:rsidRPr="000E4E10" w:rsidRDefault="000E4E10" w:rsidP="001378F5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Autor</w:t>
      </w:r>
    </w:p>
    <w:p w14:paraId="1BFE380B" w14:textId="1EAB81D2" w:rsidR="002B0F09" w:rsidRDefault="001378F5" w:rsidP="000E4E10">
      <w:pPr>
        <w:ind w:left="720" w:firstLine="72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34A00565" wp14:editId="677553DE">
            <wp:extent cx="1428273" cy="949036"/>
            <wp:effectExtent l="0" t="0" r="635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75" t="77912" r="36643" b="5216"/>
                    <a:stretch/>
                  </pic:blipFill>
                  <pic:spPr bwMode="auto">
                    <a:xfrm>
                      <a:off x="0" y="0"/>
                      <a:ext cx="1443622" cy="95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CDF36" w14:textId="5301FC59" w:rsidR="002B0F09" w:rsidRDefault="000E4E10" w:rsidP="000E4E10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Cod_aut: </w:t>
      </w:r>
      <w:r>
        <w:rPr>
          <w:b w:val="0"/>
          <w:bCs/>
          <w:sz w:val="24"/>
          <w:szCs w:val="24"/>
          <w:lang w:val="es-MX"/>
        </w:rPr>
        <w:t>Guarda el código del autor. Tipo integer y almacena hasta un máximo de 11 caracteres, clave primaria.</w:t>
      </w:r>
    </w:p>
    <w:p w14:paraId="0E3AC983" w14:textId="19840456" w:rsidR="000E4E10" w:rsidRDefault="000E4E10" w:rsidP="000E4E10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Nom_aut:</w:t>
      </w:r>
      <w:r>
        <w:rPr>
          <w:b w:val="0"/>
          <w:bCs/>
          <w:sz w:val="24"/>
          <w:szCs w:val="24"/>
          <w:lang w:val="es-MX"/>
        </w:rPr>
        <w:t xml:space="preserve"> Guarda el nombre del autor. Tipo varchar y almacena hasta un máximo de 130 caracteres.</w:t>
      </w:r>
    </w:p>
    <w:p w14:paraId="78A70D43" w14:textId="51AC0C48" w:rsidR="000E4E10" w:rsidRDefault="000E4E10" w:rsidP="000E4E10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Orige_aut:</w:t>
      </w:r>
      <w:r>
        <w:rPr>
          <w:b w:val="0"/>
          <w:bCs/>
          <w:sz w:val="24"/>
          <w:szCs w:val="24"/>
          <w:lang w:val="es-MX"/>
        </w:rPr>
        <w:t xml:space="preserve"> Guarda el lugar de origen del autor. Tipo varchar y almacena hasta un máximo de 70 caracteres.</w:t>
      </w:r>
    </w:p>
    <w:p w14:paraId="505FFC06" w14:textId="41D2FCC9" w:rsidR="000E4E10" w:rsidRDefault="000E4E10" w:rsidP="000E4E10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Estado_aut: </w:t>
      </w:r>
      <w:r>
        <w:rPr>
          <w:b w:val="0"/>
          <w:bCs/>
          <w:sz w:val="24"/>
          <w:szCs w:val="24"/>
          <w:lang w:val="es-MX"/>
        </w:rPr>
        <w:t xml:space="preserve">Guarda el estado del autor. Tipo </w:t>
      </w:r>
      <w:r w:rsidR="00A002E3">
        <w:rPr>
          <w:b w:val="0"/>
          <w:bCs/>
          <w:sz w:val="24"/>
          <w:szCs w:val="24"/>
          <w:lang w:val="es-MX"/>
        </w:rPr>
        <w:t>integer y almacena 1 carácter.</w:t>
      </w:r>
    </w:p>
    <w:p w14:paraId="563873C6" w14:textId="4EBE5B14" w:rsidR="00A002E3" w:rsidRDefault="00A002E3" w:rsidP="000E4E10">
      <w:pPr>
        <w:ind w:left="720"/>
        <w:rPr>
          <w:b w:val="0"/>
          <w:bCs/>
          <w:sz w:val="24"/>
          <w:szCs w:val="24"/>
          <w:lang w:val="es-MX"/>
        </w:rPr>
      </w:pPr>
    </w:p>
    <w:p w14:paraId="77B8FA89" w14:textId="0E7045AB" w:rsidR="00A002E3" w:rsidRDefault="00A002E3" w:rsidP="000E4E10">
      <w:pPr>
        <w:ind w:left="720"/>
        <w:rPr>
          <w:b w:val="0"/>
          <w:bCs/>
          <w:sz w:val="24"/>
          <w:szCs w:val="24"/>
          <w:lang w:val="es-MX"/>
        </w:rPr>
      </w:pPr>
    </w:p>
    <w:p w14:paraId="042D7A2E" w14:textId="5FB4EE02" w:rsidR="00A002E3" w:rsidRDefault="00A002E3" w:rsidP="000E4E10">
      <w:pPr>
        <w:ind w:left="720"/>
        <w:rPr>
          <w:b w:val="0"/>
          <w:bCs/>
          <w:sz w:val="24"/>
          <w:szCs w:val="24"/>
          <w:lang w:val="es-MX"/>
        </w:rPr>
      </w:pPr>
    </w:p>
    <w:p w14:paraId="3B1B9E84" w14:textId="2D9CF4FD" w:rsidR="00A002E3" w:rsidRDefault="00A002E3" w:rsidP="000E4E10">
      <w:pPr>
        <w:ind w:left="720"/>
        <w:rPr>
          <w:b w:val="0"/>
          <w:bCs/>
          <w:sz w:val="24"/>
          <w:szCs w:val="24"/>
          <w:lang w:val="es-MX"/>
        </w:rPr>
      </w:pPr>
    </w:p>
    <w:p w14:paraId="796F48E0" w14:textId="6258FFFB" w:rsidR="00A002E3" w:rsidRDefault="00A002E3" w:rsidP="000E4E10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Escribe</w:t>
      </w:r>
    </w:p>
    <w:p w14:paraId="0B611AC7" w14:textId="6F582350" w:rsidR="00A002E3" w:rsidRDefault="00A002E3" w:rsidP="000E4E10">
      <w:pPr>
        <w:ind w:left="72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  <w:r>
        <w:rPr>
          <w:noProof/>
          <w:sz w:val="24"/>
          <w:szCs w:val="24"/>
          <w:lang w:val="es-MX"/>
        </w:rPr>
        <w:drawing>
          <wp:inline distT="0" distB="0" distL="0" distR="0" wp14:anchorId="1384BAA3" wp14:editId="75A8FF54">
            <wp:extent cx="1478280" cy="571997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43" t="63646" r="34771" b="26369"/>
                    <a:stretch/>
                  </pic:blipFill>
                  <pic:spPr bwMode="auto">
                    <a:xfrm>
                      <a:off x="0" y="0"/>
                      <a:ext cx="1495494" cy="57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FA030" w14:textId="72B8547D" w:rsidR="00A002E3" w:rsidRDefault="00A002E3" w:rsidP="000E4E10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Cod_aut_esc: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escribe con la de autor. </w:t>
      </w:r>
      <w:r>
        <w:rPr>
          <w:b w:val="0"/>
          <w:bCs/>
          <w:sz w:val="24"/>
          <w:szCs w:val="24"/>
          <w:lang w:val="es-MX"/>
        </w:rPr>
        <w:t>Guarda el código del autor. Tipo integer y almacena hasta un máximo de 11 caracteres</w:t>
      </w:r>
      <w:r>
        <w:rPr>
          <w:b w:val="0"/>
          <w:bCs/>
          <w:sz w:val="24"/>
          <w:szCs w:val="24"/>
          <w:lang w:val="es-MX"/>
        </w:rPr>
        <w:t>.</w:t>
      </w:r>
    </w:p>
    <w:p w14:paraId="248E23E4" w14:textId="4F3D07F2" w:rsidR="00A002E3" w:rsidRPr="00A002E3" w:rsidRDefault="00A002E3" w:rsidP="000E4E10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Isbn_lib_esc:</w:t>
      </w:r>
      <w:r>
        <w:rPr>
          <w:b w:val="0"/>
          <w:bCs/>
          <w:sz w:val="24"/>
          <w:szCs w:val="24"/>
          <w:lang w:val="es-MX"/>
        </w:rPr>
        <w:t xml:space="preserve"> Es una foreign key que relaciona la tabla escribe con la de libro. </w:t>
      </w:r>
      <w:r>
        <w:rPr>
          <w:b w:val="0"/>
          <w:bCs/>
          <w:sz w:val="24"/>
          <w:szCs w:val="24"/>
          <w:lang w:val="es-MX"/>
        </w:rPr>
        <w:t>Guarda el ISBN del libro. Tipo varchar y almacena hasta un máximo de 13 caracteres</w:t>
      </w:r>
      <w:r>
        <w:rPr>
          <w:b w:val="0"/>
          <w:bCs/>
          <w:sz w:val="24"/>
          <w:szCs w:val="24"/>
          <w:lang w:val="es-MX"/>
        </w:rPr>
        <w:t>.</w:t>
      </w:r>
    </w:p>
    <w:p w14:paraId="0973EBCC" w14:textId="4F214FF9" w:rsidR="00A002E3" w:rsidRDefault="00B0618D" w:rsidP="00A002E3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4C05D1FB" w14:textId="795CBC96" w:rsidR="00A002E3" w:rsidRPr="00A002E3" w:rsidRDefault="00A002E3" w:rsidP="00A002E3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  <w:r w:rsidR="000B0EEC">
        <w:rPr>
          <w:sz w:val="24"/>
          <w:szCs w:val="24"/>
          <w:lang w:val="es-MX"/>
        </w:rPr>
        <w:t>Préstamo</w:t>
      </w:r>
    </w:p>
    <w:p w14:paraId="3E2862CF" w14:textId="18AFBF8D" w:rsidR="00A002E3" w:rsidRDefault="00A002E3" w:rsidP="00A002E3">
      <w:pPr>
        <w:ind w:left="720" w:firstLine="720"/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36DFC08F" wp14:editId="5F727770">
            <wp:extent cx="1420091" cy="1059512"/>
            <wp:effectExtent l="0" t="0" r="8890" b="762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63" t="35708" r="37289" b="45485"/>
                    <a:stretch/>
                  </pic:blipFill>
                  <pic:spPr bwMode="auto">
                    <a:xfrm>
                      <a:off x="0" y="0"/>
                      <a:ext cx="1426749" cy="106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5C700" w14:textId="3CD9EDD5" w:rsidR="00627A9F" w:rsidRDefault="00A002E3" w:rsidP="00627A9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Cod_pres</w:t>
      </w:r>
      <w:r w:rsidR="00627A9F">
        <w:rPr>
          <w:sz w:val="24"/>
          <w:szCs w:val="24"/>
          <w:lang w:val="es-MX"/>
        </w:rPr>
        <w:t xml:space="preserve">: </w:t>
      </w:r>
      <w:r w:rsidR="00627A9F">
        <w:rPr>
          <w:b w:val="0"/>
          <w:bCs/>
          <w:sz w:val="24"/>
          <w:szCs w:val="24"/>
          <w:lang w:val="es-MX"/>
        </w:rPr>
        <w:t>Guarda</w:t>
      </w:r>
      <w:r w:rsidR="00627A9F">
        <w:rPr>
          <w:b w:val="0"/>
          <w:bCs/>
          <w:sz w:val="24"/>
          <w:szCs w:val="24"/>
          <w:lang w:val="es-MX"/>
        </w:rPr>
        <w:t xml:space="preserve"> el código del </w:t>
      </w:r>
      <w:r w:rsidR="000B0EEC">
        <w:rPr>
          <w:b w:val="0"/>
          <w:bCs/>
          <w:sz w:val="24"/>
          <w:szCs w:val="24"/>
          <w:lang w:val="es-MX"/>
        </w:rPr>
        <w:t>préstamo</w:t>
      </w:r>
      <w:r w:rsidR="00627A9F">
        <w:rPr>
          <w:b w:val="0"/>
          <w:bCs/>
          <w:sz w:val="24"/>
          <w:szCs w:val="24"/>
          <w:lang w:val="es-MX"/>
        </w:rPr>
        <w:t>. Tipo integer y almacena hasta un máximo de 11 caracteres.</w:t>
      </w:r>
    </w:p>
    <w:p w14:paraId="31B42FB0" w14:textId="1C96E86F" w:rsidR="00627A9F" w:rsidRDefault="00627A9F" w:rsidP="00627A9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Id_usu_pres:</w:t>
      </w:r>
      <w:r>
        <w:rPr>
          <w:b w:val="0"/>
          <w:bCs/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</w:t>
      </w:r>
      <w:r w:rsidR="000B0EEC">
        <w:rPr>
          <w:b w:val="0"/>
          <w:bCs/>
          <w:sz w:val="24"/>
          <w:szCs w:val="24"/>
          <w:lang w:val="es-MX"/>
        </w:rPr>
        <w:t>préstamo</w:t>
      </w:r>
      <w:r>
        <w:rPr>
          <w:b w:val="0"/>
          <w:bCs/>
          <w:sz w:val="24"/>
          <w:szCs w:val="24"/>
          <w:lang w:val="es-MX"/>
        </w:rPr>
        <w:t xml:space="preserve"> con la de </w:t>
      </w:r>
      <w:r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 xml:space="preserve">. Guarda el número de documento del </w:t>
      </w:r>
      <w:r>
        <w:rPr>
          <w:b w:val="0"/>
          <w:bCs/>
          <w:sz w:val="24"/>
          <w:szCs w:val="24"/>
          <w:lang w:val="es-MX"/>
        </w:rPr>
        <w:t>usuario</w:t>
      </w:r>
      <w:r>
        <w:rPr>
          <w:b w:val="0"/>
          <w:bCs/>
          <w:sz w:val="24"/>
          <w:szCs w:val="24"/>
          <w:lang w:val="es-MX"/>
        </w:rPr>
        <w:t>. Tipo integer y almacena hasta un máximo de 11 caracteres.</w:t>
      </w:r>
    </w:p>
    <w:p w14:paraId="18118738" w14:textId="44F03F3A" w:rsidR="00627A9F" w:rsidRDefault="00627A9F" w:rsidP="00627A9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Isbn_lib_pres:</w:t>
      </w:r>
      <w:r>
        <w:rPr>
          <w:b w:val="0"/>
          <w:bCs/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 xml:space="preserve">Es una foreign key que relaciona la tabla </w:t>
      </w:r>
      <w:r w:rsidR="000B0EEC">
        <w:rPr>
          <w:b w:val="0"/>
          <w:bCs/>
          <w:sz w:val="24"/>
          <w:szCs w:val="24"/>
          <w:lang w:val="es-MX"/>
        </w:rPr>
        <w:t>préstamo</w:t>
      </w:r>
      <w:r>
        <w:rPr>
          <w:b w:val="0"/>
          <w:bCs/>
          <w:sz w:val="24"/>
          <w:szCs w:val="24"/>
          <w:lang w:val="es-MX"/>
        </w:rPr>
        <w:t xml:space="preserve"> con la de </w:t>
      </w:r>
      <w:r>
        <w:rPr>
          <w:b w:val="0"/>
          <w:bCs/>
          <w:sz w:val="24"/>
          <w:szCs w:val="24"/>
          <w:lang w:val="es-MX"/>
        </w:rPr>
        <w:t>libro</w:t>
      </w:r>
      <w:r>
        <w:rPr>
          <w:b w:val="0"/>
          <w:bCs/>
          <w:sz w:val="24"/>
          <w:szCs w:val="24"/>
          <w:lang w:val="es-MX"/>
        </w:rPr>
        <w:t xml:space="preserve">. Guarda el </w:t>
      </w:r>
      <w:r>
        <w:rPr>
          <w:b w:val="0"/>
          <w:bCs/>
          <w:sz w:val="24"/>
          <w:szCs w:val="24"/>
          <w:lang w:val="es-MX"/>
        </w:rPr>
        <w:t>isbn del libro.</w:t>
      </w:r>
      <w:r>
        <w:rPr>
          <w:b w:val="0"/>
          <w:bCs/>
          <w:sz w:val="24"/>
          <w:szCs w:val="24"/>
          <w:lang w:val="es-MX"/>
        </w:rPr>
        <w:t xml:space="preserve"> Tipo integer y almacena hasta un máximo de 1</w:t>
      </w:r>
      <w:r>
        <w:rPr>
          <w:b w:val="0"/>
          <w:bCs/>
          <w:sz w:val="24"/>
          <w:szCs w:val="24"/>
          <w:lang w:val="es-MX"/>
        </w:rPr>
        <w:t>3</w:t>
      </w:r>
      <w:r>
        <w:rPr>
          <w:b w:val="0"/>
          <w:bCs/>
          <w:sz w:val="24"/>
          <w:szCs w:val="24"/>
          <w:lang w:val="es-MX"/>
        </w:rPr>
        <w:t xml:space="preserve"> caracteres.</w:t>
      </w:r>
    </w:p>
    <w:p w14:paraId="49382D8F" w14:textId="1DAECDC8" w:rsidR="00627A9F" w:rsidRDefault="000B0EEC" w:rsidP="00627A9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Fpres_pres:</w:t>
      </w:r>
      <w:r>
        <w:rPr>
          <w:b w:val="0"/>
          <w:bCs/>
          <w:sz w:val="24"/>
          <w:szCs w:val="24"/>
          <w:lang w:val="es-MX"/>
        </w:rPr>
        <w:t xml:space="preserve"> Guarda la fecha del préstamo. Tipo date.</w:t>
      </w:r>
    </w:p>
    <w:p w14:paraId="56193CCF" w14:textId="15B9628F" w:rsidR="000B0EEC" w:rsidRDefault="000B0EEC" w:rsidP="00627A9F">
      <w:pPr>
        <w:ind w:left="720"/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Fdev_pres:</w:t>
      </w:r>
      <w:r>
        <w:rPr>
          <w:b w:val="0"/>
          <w:bCs/>
          <w:sz w:val="24"/>
          <w:szCs w:val="24"/>
          <w:lang w:val="es-MX"/>
        </w:rPr>
        <w:t xml:space="preserve"> Guarda la fecha de la devolución. Tipo date.</w:t>
      </w:r>
    </w:p>
    <w:p w14:paraId="0BA5B512" w14:textId="737D30D4" w:rsidR="00627A9F" w:rsidRDefault="00627A9F" w:rsidP="00627A9F">
      <w:pPr>
        <w:ind w:left="720"/>
        <w:rPr>
          <w:b w:val="0"/>
          <w:bCs/>
          <w:sz w:val="24"/>
          <w:szCs w:val="24"/>
          <w:lang w:val="es-MX"/>
        </w:rPr>
      </w:pPr>
    </w:p>
    <w:p w14:paraId="3934EA2E" w14:textId="291935E6" w:rsidR="00ED637A" w:rsidRPr="00ED637A" w:rsidRDefault="00ED637A" w:rsidP="00ED637A">
      <w:pPr>
        <w:rPr>
          <w:sz w:val="24"/>
          <w:szCs w:val="24"/>
          <w:lang w:val="es-MX"/>
        </w:rPr>
      </w:pPr>
    </w:p>
    <w:p w14:paraId="47357672" w14:textId="690DCE9A" w:rsidR="00ED637A" w:rsidRPr="00ED637A" w:rsidRDefault="00ED637A" w:rsidP="00ED637A">
      <w:pPr>
        <w:rPr>
          <w:sz w:val="24"/>
          <w:szCs w:val="24"/>
          <w:lang w:val="es-MX"/>
        </w:rPr>
      </w:pPr>
    </w:p>
    <w:p w14:paraId="51BBC5F5" w14:textId="2BA623F1" w:rsidR="00ED637A" w:rsidRPr="00ED637A" w:rsidRDefault="00ED637A" w:rsidP="00ED637A">
      <w:pPr>
        <w:rPr>
          <w:sz w:val="24"/>
          <w:szCs w:val="24"/>
          <w:lang w:val="es-MX"/>
        </w:rPr>
      </w:pPr>
    </w:p>
    <w:p w14:paraId="588FCC4A" w14:textId="74F9A9B7" w:rsidR="00ED637A" w:rsidRPr="00A47AB7" w:rsidRDefault="00ED637A" w:rsidP="00ED637A">
      <w:pPr>
        <w:rPr>
          <w:b w:val="0"/>
          <w:bCs/>
          <w:sz w:val="24"/>
          <w:szCs w:val="24"/>
          <w:lang w:val="es-MX"/>
        </w:rPr>
      </w:pPr>
    </w:p>
    <w:sectPr w:rsidR="00ED637A" w:rsidRPr="00A47AB7" w:rsidSect="00AB02A7">
      <w:headerReference w:type="default" r:id="rId33"/>
      <w:footerReference w:type="default" r:id="rId3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807D7" w14:textId="77777777" w:rsidR="00B81CC5" w:rsidRDefault="00B81CC5">
      <w:r>
        <w:separator/>
      </w:r>
    </w:p>
    <w:p w14:paraId="3CE190E2" w14:textId="77777777" w:rsidR="00B81CC5" w:rsidRDefault="00B81CC5"/>
  </w:endnote>
  <w:endnote w:type="continuationSeparator" w:id="0">
    <w:p w14:paraId="2C1CD87D" w14:textId="77777777" w:rsidR="00B81CC5" w:rsidRDefault="00B81CC5">
      <w:r>
        <w:continuationSeparator/>
      </w:r>
    </w:p>
    <w:p w14:paraId="69A9EBAE" w14:textId="77777777" w:rsidR="00B81CC5" w:rsidRDefault="00B81C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29A8F7D4" w14:textId="77777777" w:rsidR="00BC1B7D" w:rsidRDefault="00BC1B7D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2383A62" w14:textId="77777777" w:rsidR="00BC1B7D" w:rsidRDefault="00BC1B7D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B0DB3" w14:textId="77777777" w:rsidR="00B81CC5" w:rsidRDefault="00B81CC5">
      <w:r>
        <w:separator/>
      </w:r>
    </w:p>
    <w:p w14:paraId="4619802B" w14:textId="77777777" w:rsidR="00B81CC5" w:rsidRDefault="00B81CC5"/>
  </w:footnote>
  <w:footnote w:type="continuationSeparator" w:id="0">
    <w:p w14:paraId="29279DCE" w14:textId="77777777" w:rsidR="00B81CC5" w:rsidRDefault="00B81CC5">
      <w:r>
        <w:continuationSeparator/>
      </w:r>
    </w:p>
    <w:p w14:paraId="6FDDA01B" w14:textId="77777777" w:rsidR="00B81CC5" w:rsidRDefault="00B81C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BC1B7D" w14:paraId="191E5546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523CA8E" w14:textId="77777777" w:rsidR="00BC1B7D" w:rsidRDefault="00BC1B7D">
          <w:pPr>
            <w:pStyle w:val="Encabezado"/>
            <w:rPr>
              <w:noProof/>
            </w:rPr>
          </w:pPr>
        </w:p>
      </w:tc>
    </w:tr>
  </w:tbl>
  <w:p w14:paraId="3BBA0DEF" w14:textId="77777777" w:rsidR="00BC1B7D" w:rsidRDefault="00BC1B7D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F0BC3"/>
    <w:multiLevelType w:val="hybridMultilevel"/>
    <w:tmpl w:val="C57A6B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E6FB6"/>
    <w:multiLevelType w:val="hybridMultilevel"/>
    <w:tmpl w:val="A2FC0CF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5341DB"/>
    <w:multiLevelType w:val="hybridMultilevel"/>
    <w:tmpl w:val="77184D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0775511">
    <w:abstractNumId w:val="0"/>
  </w:num>
  <w:num w:numId="2" w16cid:durableId="61370881">
    <w:abstractNumId w:val="2"/>
  </w:num>
  <w:num w:numId="3" w16cid:durableId="269777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A4"/>
    <w:rsid w:val="0002482E"/>
    <w:rsid w:val="00050324"/>
    <w:rsid w:val="000741E9"/>
    <w:rsid w:val="000747A0"/>
    <w:rsid w:val="000A0150"/>
    <w:rsid w:val="000B0EEC"/>
    <w:rsid w:val="000B3203"/>
    <w:rsid w:val="000E0E3F"/>
    <w:rsid w:val="000E4E10"/>
    <w:rsid w:val="000E63C9"/>
    <w:rsid w:val="00130E9D"/>
    <w:rsid w:val="001378F5"/>
    <w:rsid w:val="0014428B"/>
    <w:rsid w:val="00150A6D"/>
    <w:rsid w:val="00185B35"/>
    <w:rsid w:val="001E58FB"/>
    <w:rsid w:val="001F2BC8"/>
    <w:rsid w:val="001F5F6B"/>
    <w:rsid w:val="00207F62"/>
    <w:rsid w:val="00243EBC"/>
    <w:rsid w:val="00246A35"/>
    <w:rsid w:val="00250147"/>
    <w:rsid w:val="00284348"/>
    <w:rsid w:val="002A30CF"/>
    <w:rsid w:val="002B0F09"/>
    <w:rsid w:val="002D4221"/>
    <w:rsid w:val="002F51F5"/>
    <w:rsid w:val="003074AA"/>
    <w:rsid w:val="0031209C"/>
    <w:rsid w:val="00312137"/>
    <w:rsid w:val="00330359"/>
    <w:rsid w:val="003315EE"/>
    <w:rsid w:val="0033762F"/>
    <w:rsid w:val="00354455"/>
    <w:rsid w:val="00360494"/>
    <w:rsid w:val="003666E8"/>
    <w:rsid w:val="00366C7E"/>
    <w:rsid w:val="00384EA3"/>
    <w:rsid w:val="00393999"/>
    <w:rsid w:val="003A39A1"/>
    <w:rsid w:val="003C2191"/>
    <w:rsid w:val="003D3863"/>
    <w:rsid w:val="003E6B5E"/>
    <w:rsid w:val="004055CE"/>
    <w:rsid w:val="004110DE"/>
    <w:rsid w:val="0043547D"/>
    <w:rsid w:val="0044085A"/>
    <w:rsid w:val="004B21A5"/>
    <w:rsid w:val="004E5FEE"/>
    <w:rsid w:val="005037F0"/>
    <w:rsid w:val="00506686"/>
    <w:rsid w:val="00516A86"/>
    <w:rsid w:val="005275F6"/>
    <w:rsid w:val="00572102"/>
    <w:rsid w:val="0057249C"/>
    <w:rsid w:val="005A5384"/>
    <w:rsid w:val="005B69A4"/>
    <w:rsid w:val="005C107C"/>
    <w:rsid w:val="005F1BB0"/>
    <w:rsid w:val="00627A9F"/>
    <w:rsid w:val="00656C4D"/>
    <w:rsid w:val="006D298D"/>
    <w:rsid w:val="006E3DF7"/>
    <w:rsid w:val="006E5716"/>
    <w:rsid w:val="006F4A1A"/>
    <w:rsid w:val="006F6D1F"/>
    <w:rsid w:val="00712196"/>
    <w:rsid w:val="007302B3"/>
    <w:rsid w:val="00730733"/>
    <w:rsid w:val="007309A6"/>
    <w:rsid w:val="00730E3A"/>
    <w:rsid w:val="00736AAF"/>
    <w:rsid w:val="00744B76"/>
    <w:rsid w:val="00765B2A"/>
    <w:rsid w:val="00783A34"/>
    <w:rsid w:val="007C6B52"/>
    <w:rsid w:val="007D16C5"/>
    <w:rsid w:val="00804EDB"/>
    <w:rsid w:val="00811016"/>
    <w:rsid w:val="00821767"/>
    <w:rsid w:val="008431A8"/>
    <w:rsid w:val="00862FE4"/>
    <w:rsid w:val="0086389A"/>
    <w:rsid w:val="00873B66"/>
    <w:rsid w:val="008747A6"/>
    <w:rsid w:val="0087605E"/>
    <w:rsid w:val="008941AE"/>
    <w:rsid w:val="008B1FEE"/>
    <w:rsid w:val="008D1B54"/>
    <w:rsid w:val="00903C32"/>
    <w:rsid w:val="00916B16"/>
    <w:rsid w:val="009173B9"/>
    <w:rsid w:val="0093335D"/>
    <w:rsid w:val="0093613E"/>
    <w:rsid w:val="00943026"/>
    <w:rsid w:val="00966B81"/>
    <w:rsid w:val="009721DF"/>
    <w:rsid w:val="00977F79"/>
    <w:rsid w:val="00994E37"/>
    <w:rsid w:val="009B2CBC"/>
    <w:rsid w:val="009C7720"/>
    <w:rsid w:val="00A002E3"/>
    <w:rsid w:val="00A23AFA"/>
    <w:rsid w:val="00A31B3E"/>
    <w:rsid w:val="00A47AB7"/>
    <w:rsid w:val="00A50075"/>
    <w:rsid w:val="00A532F3"/>
    <w:rsid w:val="00A72958"/>
    <w:rsid w:val="00A8489E"/>
    <w:rsid w:val="00AA3765"/>
    <w:rsid w:val="00AB02A7"/>
    <w:rsid w:val="00AC29F3"/>
    <w:rsid w:val="00B0618D"/>
    <w:rsid w:val="00B231E5"/>
    <w:rsid w:val="00B4074B"/>
    <w:rsid w:val="00B81CC5"/>
    <w:rsid w:val="00B835C5"/>
    <w:rsid w:val="00BC1B7D"/>
    <w:rsid w:val="00BD16BA"/>
    <w:rsid w:val="00C02B87"/>
    <w:rsid w:val="00C24B4D"/>
    <w:rsid w:val="00C4086D"/>
    <w:rsid w:val="00C53307"/>
    <w:rsid w:val="00CA1896"/>
    <w:rsid w:val="00CB5B28"/>
    <w:rsid w:val="00CF5371"/>
    <w:rsid w:val="00D0323A"/>
    <w:rsid w:val="00D0559F"/>
    <w:rsid w:val="00D064B5"/>
    <w:rsid w:val="00D077E9"/>
    <w:rsid w:val="00D2650A"/>
    <w:rsid w:val="00D344F1"/>
    <w:rsid w:val="00D3787C"/>
    <w:rsid w:val="00D42CB7"/>
    <w:rsid w:val="00D5413D"/>
    <w:rsid w:val="00D570A9"/>
    <w:rsid w:val="00D70D02"/>
    <w:rsid w:val="00D770C7"/>
    <w:rsid w:val="00D86945"/>
    <w:rsid w:val="00D90290"/>
    <w:rsid w:val="00DC706A"/>
    <w:rsid w:val="00DD1240"/>
    <w:rsid w:val="00DD152F"/>
    <w:rsid w:val="00DE213F"/>
    <w:rsid w:val="00DF027C"/>
    <w:rsid w:val="00DF23C8"/>
    <w:rsid w:val="00E00A32"/>
    <w:rsid w:val="00E22ACD"/>
    <w:rsid w:val="00E3152D"/>
    <w:rsid w:val="00E3675B"/>
    <w:rsid w:val="00E620B0"/>
    <w:rsid w:val="00E76D74"/>
    <w:rsid w:val="00E81B40"/>
    <w:rsid w:val="00E93AE8"/>
    <w:rsid w:val="00EB1542"/>
    <w:rsid w:val="00EB5BF8"/>
    <w:rsid w:val="00EC166B"/>
    <w:rsid w:val="00ED637A"/>
    <w:rsid w:val="00EF555B"/>
    <w:rsid w:val="00F027BB"/>
    <w:rsid w:val="00F11DCF"/>
    <w:rsid w:val="00F162EA"/>
    <w:rsid w:val="00F52D27"/>
    <w:rsid w:val="00F83527"/>
    <w:rsid w:val="00FD2225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D5003C"/>
  <w15:docId w15:val="{72501EC5-DDEB-4A7E-850E-5616FFD6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8F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aliases w:val="Parrafos"/>
    <w:basedOn w:val="Normal"/>
    <w:next w:val="Normal"/>
    <w:link w:val="Ttulo3Car"/>
    <w:uiPriority w:val="5"/>
    <w:unhideWhenUsed/>
    <w:qFormat/>
    <w:rsid w:val="005B69A4"/>
    <w:pPr>
      <w:keepNext/>
      <w:keepLines/>
      <w:spacing w:before="40"/>
      <w:ind w:left="720"/>
      <w:jc w:val="both"/>
      <w:outlineLvl w:val="2"/>
    </w:pPr>
    <w:rPr>
      <w:rFonts w:asciiTheme="majorHAnsi" w:eastAsiaTheme="majorEastAsia" w:hAnsiTheme="majorHAnsi" w:cstheme="majorBidi"/>
      <w:b w:val="0"/>
      <w:color w:val="0F0D29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">
    <w:name w:val="Título 3 Car"/>
    <w:aliases w:val="Parrafos Car"/>
    <w:basedOn w:val="Fuentedeprrafopredeter"/>
    <w:link w:val="Ttulo3"/>
    <w:uiPriority w:val="5"/>
    <w:rsid w:val="005B69A4"/>
    <w:rPr>
      <w:rFonts w:asciiTheme="majorHAnsi" w:eastAsiaTheme="majorEastAsia" w:hAnsiTheme="majorHAnsi" w:cstheme="majorBidi"/>
      <w:color w:val="0F0D29" w:themeColor="text1"/>
    </w:rPr>
  </w:style>
  <w:style w:type="paragraph" w:styleId="Prrafodelista">
    <w:name w:val="List Paragraph"/>
    <w:basedOn w:val="Normal"/>
    <w:uiPriority w:val="34"/>
    <w:unhideWhenUsed/>
    <w:qFormat/>
    <w:rsid w:val="00C5330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315EE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7F62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FD2225"/>
    <w:pPr>
      <w:tabs>
        <w:tab w:val="right" w:leader="dot" w:pos="9350"/>
      </w:tabs>
      <w:spacing w:after="100" w:line="256" w:lineRule="auto"/>
    </w:pPr>
    <w:rPr>
      <w:rFonts w:ascii="Times New Roman" w:eastAsia="Calibri" w:hAnsi="Times New Roman" w:cs="Calibri"/>
      <w:b w:val="0"/>
      <w:noProof/>
      <w:color w:val="auto"/>
      <w:sz w:val="24"/>
      <w:szCs w:val="24"/>
      <w:lang w:val="es-CO" w:eastAsia="es-CO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8431A8"/>
    <w:pPr>
      <w:spacing w:after="100" w:line="256" w:lineRule="auto"/>
      <w:ind w:left="240"/>
    </w:pPr>
    <w:rPr>
      <w:rFonts w:ascii="Times New Roman" w:eastAsia="Calibri" w:hAnsi="Times New Roman" w:cs="Calibri"/>
      <w:b w:val="0"/>
      <w:color w:val="auto"/>
      <w:sz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8431A8"/>
    <w:pPr>
      <w:spacing w:after="100" w:line="256" w:lineRule="auto"/>
      <w:ind w:left="480"/>
    </w:pPr>
    <w:rPr>
      <w:rFonts w:ascii="Times New Roman" w:eastAsia="Calibri" w:hAnsi="Times New Roman" w:cs="Calibri"/>
      <w:b w:val="0"/>
      <w:color w:val="auto"/>
      <w:sz w:val="24"/>
      <w:lang w:val="es-CO"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8431A8"/>
    <w:pPr>
      <w:keepLines/>
      <w:spacing w:after="0" w:line="256" w:lineRule="auto"/>
      <w:outlineLvl w:val="9"/>
    </w:pPr>
    <w:rPr>
      <w:b w:val="0"/>
      <w:color w:val="013A57" w:themeColor="accent1" w:themeShade="BF"/>
      <w:kern w:val="0"/>
      <w:sz w:val="32"/>
      <w:lang w:val="es-CO"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0741E9"/>
    <w:rPr>
      <w:color w:val="3592C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4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hyperlink" Target="http://localhost/phpmyadmin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github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file:///C:\Users\zunag\OneDrive\Escritorio\MANUAL%20TECNICO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yli%20Johana\AppData\Local\Microsoft\Office\16.0\DTS\es-ES%7bF9D07AB5-95FE-451F-9EAA-50942C3DA3A3%7d\%7bCC73A43D-7796-4DB1-A125-EA3DC4227BCB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F9DCD1BE3FA420886A136A9EDBF4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1DBFC5-637A-4FB9-8B21-A9B5AF6DC480}"/>
      </w:docPartPr>
      <w:docPartBody>
        <w:p w:rsidR="006F4497" w:rsidRDefault="00570861">
          <w:pPr>
            <w:pStyle w:val="4F9DCD1BE3FA420886A136A9EDBF4A75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22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382BEC93CA048649CD82A3264E13B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EAE5C-0678-492F-BB9B-5AE4A2CEC507}"/>
      </w:docPartPr>
      <w:docPartBody>
        <w:p w:rsidR="006F4497" w:rsidRDefault="00570861">
          <w:pPr>
            <w:pStyle w:val="F382BEC93CA048649CD82A3264E13B7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579C5BFC9064BCA8F1F5B07B77D88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28B3A-BBBC-4E35-B0A8-42039388C87C}"/>
      </w:docPartPr>
      <w:docPartBody>
        <w:p w:rsidR="006F4497" w:rsidRDefault="00570861">
          <w:pPr>
            <w:pStyle w:val="8579C5BFC9064BCA8F1F5B07B77D88C8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61"/>
    <w:rsid w:val="00414A3D"/>
    <w:rsid w:val="00570861"/>
    <w:rsid w:val="006F4497"/>
    <w:rsid w:val="00A6670C"/>
    <w:rsid w:val="00B6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4F9DCD1BE3FA420886A136A9EDBF4A75">
    <w:name w:val="4F9DCD1BE3FA420886A136A9EDBF4A75"/>
  </w:style>
  <w:style w:type="paragraph" w:customStyle="1" w:styleId="F382BEC93CA048649CD82A3264E13B72">
    <w:name w:val="F382BEC93CA048649CD82A3264E13B72"/>
  </w:style>
  <w:style w:type="paragraph" w:customStyle="1" w:styleId="8579C5BFC9064BCA8F1F5B07B77D88C8">
    <w:name w:val="8579C5BFC9064BCA8F1F5B07B77D8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3T22:14:39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Valentina Murillo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{CC73A43D-7796-4DB1-A125-EA3DC4227BCB}tf16392850</Template>
  <TotalTime>638</TotalTime>
  <Pages>15</Pages>
  <Words>1771</Words>
  <Characters>9743</Characters>
  <Application>Microsoft Office Word</Application>
  <DocSecurity>0</DocSecurity>
  <Lines>81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Deyli Johana</dc:creator>
  <cp:keywords/>
  <cp:lastModifiedBy>Valentina Murillo</cp:lastModifiedBy>
  <cp:revision>14</cp:revision>
  <cp:lastPrinted>2006-08-01T17:47:00Z</cp:lastPrinted>
  <dcterms:created xsi:type="dcterms:W3CDTF">2020-06-22T21:42:00Z</dcterms:created>
  <dcterms:modified xsi:type="dcterms:W3CDTF">2022-06-27T04:29:00Z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